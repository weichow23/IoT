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D87" w14:textId="01E5CD5E" w:rsidR="00D824E9" w:rsidRDefault="00B428BD" w:rsidP="00D824E9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71D8C214" wp14:editId="1529DBE6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524E" w14:textId="77777777" w:rsidR="00D824E9" w:rsidRDefault="00D824E9" w:rsidP="00D824E9">
      <w:pPr>
        <w:spacing w:line="360" w:lineRule="auto"/>
        <w:rPr>
          <w:sz w:val="28"/>
          <w:szCs w:val="28"/>
        </w:rPr>
      </w:pPr>
    </w:p>
    <w:p w14:paraId="477F4125" w14:textId="77777777" w:rsidR="00D824E9" w:rsidRDefault="00D824E9" w:rsidP="00D824E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F2F4DD" w14:textId="77777777" w:rsidR="00D824E9" w:rsidRDefault="00D824E9" w:rsidP="00D824E9">
      <w:pPr>
        <w:spacing w:line="360" w:lineRule="auto"/>
        <w:ind w:firstLineChars="1150" w:firstLine="2070"/>
        <w:rPr>
          <w:bCs/>
          <w:szCs w:val="21"/>
        </w:rPr>
      </w:pPr>
    </w:p>
    <w:p w14:paraId="3EA8CCFA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p w14:paraId="6CCC750D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824E9" w14:paraId="17C3396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AB35294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C73F678" w14:textId="790CE2A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B/S</w:t>
            </w:r>
            <w:r w:rsidRPr="0009746A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D824E9" w14:paraId="6D8204FD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77EF0A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E2F948" w14:textId="1672DE8C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周炜</w:t>
            </w:r>
          </w:p>
        </w:tc>
      </w:tr>
      <w:tr w:rsidR="00D824E9" w14:paraId="3AD72A50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00642D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B3EFF5A" w14:textId="3F203A6D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D824E9" w14:paraId="46DAEB3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6B7F1A66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4A502" w14:textId="7DDE3CD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 w:rsidR="00D824E9" w14:paraId="7AE7816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77E33E8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F9A3B74" w14:textId="65FD71E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824E9" w14:paraId="44B9A9D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E5BD8A2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49289B4" w14:textId="388E8C0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210103790</w:t>
            </w:r>
          </w:p>
        </w:tc>
      </w:tr>
      <w:tr w:rsidR="00D824E9" w14:paraId="7069EC66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21B562B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698D681" w14:textId="0C26458F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2A9F0795" w14:textId="77777777" w:rsidR="00D824E9" w:rsidRDefault="00D824E9" w:rsidP="00D824E9">
      <w:pPr>
        <w:spacing w:line="360" w:lineRule="auto"/>
        <w:rPr>
          <w:sz w:val="24"/>
        </w:rPr>
      </w:pPr>
    </w:p>
    <w:p w14:paraId="31F2A2CA" w14:textId="77777777" w:rsidR="00D824E9" w:rsidRDefault="00D824E9" w:rsidP="00D824E9">
      <w:pPr>
        <w:spacing w:line="360" w:lineRule="auto"/>
        <w:rPr>
          <w:sz w:val="24"/>
        </w:rPr>
      </w:pPr>
    </w:p>
    <w:p w14:paraId="445BFA0C" w14:textId="2E6DB2F4" w:rsidR="00D824E9" w:rsidRDefault="0009746A" w:rsidP="00D824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23</w:t>
      </w:r>
      <w:r w:rsidR="00D824E9">
        <w:rPr>
          <w:rFonts w:hint="eastAsia"/>
          <w:sz w:val="28"/>
          <w:szCs w:val="28"/>
        </w:rPr>
        <w:t>年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月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日</w:t>
      </w:r>
    </w:p>
    <w:p w14:paraId="17946FF6" w14:textId="77777777" w:rsidR="00D824E9" w:rsidRDefault="00D824E9" w:rsidP="00D824E9"/>
    <w:p w14:paraId="3497DC6D" w14:textId="77777777" w:rsidR="003B1E81" w:rsidRDefault="003B1E81" w:rsidP="00101C8B">
      <w:pPr>
        <w:pStyle w:val="20"/>
        <w:ind w:left="340" w:firstLine="0"/>
      </w:pPr>
    </w:p>
    <w:p w14:paraId="40F013F2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39F64A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</w:p>
    <w:p w14:paraId="2BAA6ABF" w14:textId="7B212C15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   </w:t>
      </w:r>
      <w:r w:rsidR="00C266B6" w:rsidRPr="00C266B6">
        <w:rPr>
          <w:rFonts w:hint="eastAsia"/>
          <w:sz w:val="24"/>
          <w:u w:val="single"/>
        </w:rPr>
        <w:t>B/S</w:t>
      </w:r>
      <w:r w:rsidR="00C266B6" w:rsidRPr="00C266B6">
        <w:rPr>
          <w:rFonts w:hint="eastAsia"/>
          <w:sz w:val="24"/>
          <w:u w:val="single"/>
        </w:rPr>
        <w:t>体系软件设计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 w:rsidR="00C266B6">
        <w:rPr>
          <w:rFonts w:hint="eastAsia"/>
          <w:sz w:val="24"/>
          <w:u w:val="single"/>
        </w:rPr>
        <w:t>课程大作业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</w:t>
      </w:r>
    </w:p>
    <w:p w14:paraId="43CDF083" w14:textId="53E430A0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  <w:u w:val="single"/>
        </w:rPr>
        <w:t xml:space="preserve">    </w:t>
      </w:r>
      <w:r w:rsidR="00CA12BB" w:rsidRPr="00CA12BB">
        <w:rPr>
          <w:rFonts w:hint="eastAsia"/>
          <w:sz w:val="24"/>
          <w:u w:val="single"/>
        </w:rPr>
        <w:t>物联网设备管理平台</w:t>
      </w:r>
      <w:r w:rsidR="00CA12BB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</w:t>
      </w:r>
    </w:p>
    <w:p w14:paraId="4E90A43C" w14:textId="1BC1FEE9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</w:t>
      </w:r>
      <w:r w:rsidR="00C266B6">
        <w:rPr>
          <w:rFonts w:hint="eastAsia"/>
          <w:sz w:val="24"/>
          <w:u w:val="single"/>
        </w:rPr>
        <w:t>周炜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117832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  </w:t>
      </w:r>
      <w:r w:rsidR="00EF2BAF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  </w:t>
      </w:r>
    </w:p>
    <w:p w14:paraId="1DF9790D" w14:textId="3269EB14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</w:t>
      </w:r>
      <w:r w:rsidR="00AD68F2">
        <w:rPr>
          <w:sz w:val="24"/>
          <w:u w:val="single"/>
        </w:rPr>
        <w:t xml:space="preserve"> </w:t>
      </w:r>
      <w:r w:rsidR="00AD68F2" w:rsidRPr="00AD68F2">
        <w:rPr>
          <w:rFonts w:hint="eastAsia"/>
          <w:sz w:val="24"/>
          <w:u w:val="single"/>
        </w:rPr>
        <w:t>胡晓军</w:t>
      </w:r>
      <w:r>
        <w:rPr>
          <w:rFonts w:hint="eastAsia"/>
          <w:sz w:val="24"/>
          <w:u w:val="single"/>
        </w:rPr>
        <w:t xml:space="preserve">     </w:t>
      </w:r>
    </w:p>
    <w:p w14:paraId="06A5A6BE" w14:textId="77777777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   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1BFA7149" w14:textId="4FB74216" w:rsidR="00D824E9" w:rsidRDefault="00D824E9" w:rsidP="00101C8B">
      <w:pPr>
        <w:pStyle w:val="20"/>
        <w:ind w:left="340" w:firstLine="0"/>
      </w:pPr>
    </w:p>
    <w:p w14:paraId="446F1C3C" w14:textId="77777777" w:rsidR="004D7070" w:rsidRDefault="004D7070" w:rsidP="00101C8B">
      <w:pPr>
        <w:pStyle w:val="20"/>
        <w:ind w:left="340" w:firstLine="0"/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17765289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  <w:sz w:val="18"/>
          <w:szCs w:val="24"/>
        </w:rPr>
      </w:sdtEndPr>
      <w:sdtContent>
        <w:p w14:paraId="25F308C7" w14:textId="77777777" w:rsidR="000B3D37" w:rsidRPr="00595A3C" w:rsidRDefault="000B3D37" w:rsidP="000B3D37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sz w:val="22"/>
              <w:szCs w:val="22"/>
            </w:rPr>
          </w:pPr>
          <w:r w:rsidRPr="00595A3C">
            <w:rPr>
              <w:rFonts w:ascii="微软雅黑" w:eastAsia="微软雅黑" w:hAnsi="微软雅黑"/>
              <w:sz w:val="22"/>
              <w:szCs w:val="22"/>
              <w:lang w:val="zh-CN"/>
            </w:rPr>
            <w:t>目录</w:t>
          </w:r>
        </w:p>
        <w:p w14:paraId="6F447349" w14:textId="0F3E51BD" w:rsidR="00807891" w:rsidRPr="00807891" w:rsidRDefault="000B3D37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r w:rsidRPr="00807891">
            <w:rPr>
              <w:rFonts w:ascii="微软雅黑" w:eastAsia="微软雅黑" w:hAnsi="微软雅黑"/>
              <w:sz w:val="2"/>
              <w:szCs w:val="2"/>
            </w:rPr>
            <w:fldChar w:fldCharType="begin"/>
          </w:r>
          <w:r w:rsidRPr="00807891">
            <w:rPr>
              <w:rFonts w:ascii="微软雅黑" w:eastAsia="微软雅黑" w:hAnsi="微软雅黑"/>
              <w:sz w:val="2"/>
              <w:szCs w:val="2"/>
            </w:rPr>
            <w:instrText xml:space="preserve"> TOC \o "1-3" \h \z \u </w:instrText>
          </w:r>
          <w:r w:rsidRPr="00807891">
            <w:rPr>
              <w:rFonts w:ascii="微软雅黑" w:eastAsia="微软雅黑" w:hAnsi="微软雅黑"/>
              <w:sz w:val="2"/>
              <w:szCs w:val="2"/>
            </w:rPr>
            <w:fldChar w:fldCharType="separate"/>
          </w:r>
          <w:hyperlink w:anchor="_Toc153454782" w:history="1">
            <w:r w:rsidR="00807891"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</w:t>
            </w:r>
            <w:r w:rsidR="00807891"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="00807891"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项目简介</w:t>
            </w:r>
            <w:r w:rsidR="00807891" w:rsidRPr="00807891">
              <w:rPr>
                <w:noProof/>
                <w:webHidden/>
                <w:sz w:val="18"/>
                <w:szCs w:val="16"/>
              </w:rPr>
              <w:tab/>
            </w:r>
            <w:r w:rsidR="00807891"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="00807891" w:rsidRPr="00807891">
              <w:rPr>
                <w:noProof/>
                <w:webHidden/>
                <w:sz w:val="18"/>
                <w:szCs w:val="16"/>
              </w:rPr>
              <w:instrText xml:space="preserve"> PAGEREF _Toc153454782 \h </w:instrText>
            </w:r>
            <w:r w:rsidR="00807891" w:rsidRPr="00807891">
              <w:rPr>
                <w:noProof/>
                <w:webHidden/>
                <w:sz w:val="18"/>
                <w:szCs w:val="16"/>
              </w:rPr>
            </w:r>
            <w:r w:rsidR="00807891"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="00807891" w:rsidRPr="00807891">
              <w:rPr>
                <w:noProof/>
                <w:webHidden/>
                <w:sz w:val="18"/>
                <w:szCs w:val="16"/>
              </w:rPr>
              <w:t>2</w:t>
            </w:r>
            <w:r w:rsidR="00807891"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007A97D" w14:textId="0371B1A4" w:rsidR="00807891" w:rsidRPr="00807891" w:rsidRDefault="00807891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3454783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功能介绍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_Toc153454783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3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0FDDE87" w14:textId="6F051D66" w:rsidR="00807891" w:rsidRPr="00807891" w:rsidRDefault="00807891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454784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2.1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功能模块设置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_Toc153454784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3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164EAAC6" w14:textId="5925D3DF" w:rsidR="00807891" w:rsidRPr="00807891" w:rsidRDefault="00807891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454785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  <w:highlight w:val="yellow"/>
              </w:rPr>
              <w:t>2.2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  <w:highlight w:val="yellow"/>
              </w:rPr>
              <w:t>详细功能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_Toc153454785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3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62FA3D94" w14:textId="3669E72C" w:rsidR="00807891" w:rsidRPr="00807891" w:rsidRDefault="00807891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3454786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3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环境配置与基本准备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_Toc153454786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4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51933D4" w14:textId="31517A17" w:rsidR="00807891" w:rsidRPr="00807891" w:rsidRDefault="00807891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454787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3.1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环境配置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_Toc153454787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4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2E6166C" w14:textId="6D6BAF31" w:rsidR="00807891" w:rsidRPr="00807891" w:rsidRDefault="00807891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3454788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3.2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发送消息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_Toc153454788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4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6FF6EEDE" w14:textId="3386160F" w:rsidR="00807891" w:rsidRPr="00807891" w:rsidRDefault="00807891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3454789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4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操作指南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_Toc153454789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6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6F36BF58" w14:textId="56A106AD" w:rsidR="00807891" w:rsidRPr="00807891" w:rsidRDefault="00807891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3454790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5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函数接口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_Toc153454790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18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257872F" w14:textId="7D0BD61F" w:rsidR="00807891" w:rsidRPr="00807891" w:rsidRDefault="00807891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3454791" w:history="1"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6</w:t>
            </w:r>
            <w:r w:rsidRPr="00807891">
              <w:rPr>
                <w:rFonts w:eastAsiaTheme="minorEastAsia"/>
                <w:noProof/>
                <w:sz w:val="15"/>
                <w:szCs w:val="16"/>
              </w:rPr>
              <w:tab/>
            </w:r>
            <w:r w:rsidRPr="00807891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Q&amp;A 常见问题</w:t>
            </w:r>
            <w:r w:rsidRPr="00807891">
              <w:rPr>
                <w:noProof/>
                <w:webHidden/>
                <w:sz w:val="18"/>
                <w:szCs w:val="16"/>
              </w:rPr>
              <w:tab/>
            </w:r>
            <w:r w:rsidRPr="00807891">
              <w:rPr>
                <w:noProof/>
                <w:webHidden/>
                <w:sz w:val="18"/>
                <w:szCs w:val="16"/>
              </w:rPr>
              <w:fldChar w:fldCharType="begin"/>
            </w:r>
            <w:r w:rsidRPr="00807891">
              <w:rPr>
                <w:noProof/>
                <w:webHidden/>
                <w:sz w:val="18"/>
                <w:szCs w:val="16"/>
              </w:rPr>
              <w:instrText xml:space="preserve"> PAGEREF _Toc153454791 \h </w:instrText>
            </w:r>
            <w:r w:rsidRPr="00807891">
              <w:rPr>
                <w:noProof/>
                <w:webHidden/>
                <w:sz w:val="18"/>
                <w:szCs w:val="16"/>
              </w:rPr>
            </w:r>
            <w:r w:rsidRPr="00807891">
              <w:rPr>
                <w:noProof/>
                <w:webHidden/>
                <w:sz w:val="18"/>
                <w:szCs w:val="16"/>
              </w:rPr>
              <w:fldChar w:fldCharType="separate"/>
            </w:r>
            <w:r w:rsidRPr="00807891">
              <w:rPr>
                <w:noProof/>
                <w:webHidden/>
                <w:sz w:val="18"/>
                <w:szCs w:val="16"/>
              </w:rPr>
              <w:t>26</w:t>
            </w:r>
            <w:r w:rsidRPr="00807891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52F43ED" w14:textId="12E9E56D" w:rsidR="000B3D37" w:rsidRDefault="000B3D37" w:rsidP="000B3D37">
          <w:pPr>
            <w:spacing w:line="360" w:lineRule="auto"/>
            <w:rPr>
              <w:rFonts w:ascii="宋体" w:hAnsi="宋体"/>
              <w:b/>
              <w:bCs/>
              <w:lang w:val="zh-CN"/>
            </w:rPr>
          </w:pPr>
          <w:r w:rsidRPr="00807891">
            <w:rPr>
              <w:rFonts w:ascii="微软雅黑" w:eastAsia="微软雅黑" w:hAnsi="微软雅黑"/>
              <w:b/>
              <w:bCs/>
              <w:sz w:val="2"/>
              <w:szCs w:val="2"/>
              <w:lang w:val="zh-CN"/>
            </w:rPr>
            <w:fldChar w:fldCharType="end"/>
          </w:r>
        </w:p>
      </w:sdtContent>
    </w:sdt>
    <w:p w14:paraId="235217AD" w14:textId="69D0248B" w:rsidR="004E7631" w:rsidRDefault="004E7631" w:rsidP="005B2C60">
      <w:pPr>
        <w:pStyle w:val="20"/>
        <w:ind w:firstLine="0"/>
        <w:rPr>
          <w:rFonts w:ascii="微软雅黑" w:eastAsia="微软雅黑" w:hAnsi="微软雅黑"/>
        </w:rPr>
      </w:pPr>
    </w:p>
    <w:p w14:paraId="5EE5B2FF" w14:textId="6E2119CE" w:rsidR="00AD6E53" w:rsidRPr="00DB35BA" w:rsidRDefault="005E2B71" w:rsidP="00DB35BA">
      <w:pPr>
        <w:pStyle w:val="1"/>
        <w:spacing w:line="480" w:lineRule="auto"/>
        <w:rPr>
          <w:rFonts w:ascii="微软雅黑" w:eastAsia="微软雅黑" w:hAnsi="微软雅黑"/>
        </w:rPr>
      </w:pPr>
      <w:bookmarkStart w:id="0" w:name="_Toc153454782"/>
      <w:r w:rsidRPr="005E2B71">
        <w:rPr>
          <w:rFonts w:ascii="微软雅黑" w:eastAsia="微软雅黑" w:hAnsi="微软雅黑" w:hint="eastAsia"/>
        </w:rPr>
        <w:t>项目简介</w:t>
      </w:r>
      <w:bookmarkEnd w:id="0"/>
    </w:p>
    <w:p w14:paraId="6ED599ED" w14:textId="77777777" w:rsidR="00596353" w:rsidRPr="00596353" w:rsidRDefault="00596353" w:rsidP="00596353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596353">
        <w:rPr>
          <w:rFonts w:ascii="微软雅黑" w:eastAsia="微软雅黑" w:hAnsi="微软雅黑" w:hint="eastAsia"/>
          <w:sz w:val="20"/>
          <w:szCs w:val="28"/>
          <w:highlight w:val="yellow"/>
        </w:rPr>
        <w:t>+ 物联网（ IoT ，Internet of things ）即“万物相连的互联网”，是互联网基础上的延伸和扩展的网络，将各种信息传感设备与网络结合起来而形成的一个巨大网络，实现在任何时间、任何地点，人、机、物的互联互通。</w:t>
      </w:r>
    </w:p>
    <w:p w14:paraId="7195348A" w14:textId="59AB5D92" w:rsidR="00596353" w:rsidRDefault="00596353" w:rsidP="00596353">
      <w:pPr>
        <w:rPr>
          <w:rFonts w:ascii="微软雅黑" w:eastAsia="微软雅黑" w:hAnsi="微软雅黑"/>
          <w:sz w:val="20"/>
          <w:szCs w:val="28"/>
        </w:rPr>
      </w:pPr>
      <w:r w:rsidRPr="00596353">
        <w:rPr>
          <w:rFonts w:ascii="微软雅黑" w:eastAsia="微软雅黑" w:hAnsi="微软雅黑" w:hint="eastAsia"/>
          <w:sz w:val="20"/>
          <w:szCs w:val="28"/>
          <w:highlight w:val="yellow"/>
        </w:rPr>
        <w:t>+ 本网站作为一个物联网应用网站，基于B/S结构设计，通过实现物联网的基本功能，实现指定物联网终端数据的接收与统计分析。</w:t>
      </w:r>
    </w:p>
    <w:p w14:paraId="32635BA0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/>
          <w:sz w:val="20"/>
          <w:szCs w:val="28"/>
        </w:rPr>
        <w:t>eIoT System</w:t>
      </w:r>
      <w:r w:rsidRPr="002B5AA3">
        <w:rPr>
          <w:rFonts w:ascii="微软雅黑" w:eastAsia="微软雅黑" w:hAnsi="微软雅黑" w:hint="eastAsia"/>
          <w:sz w:val="20"/>
          <w:szCs w:val="28"/>
        </w:rPr>
        <w:t>是⼀个基于</w:t>
      </w:r>
      <w:r w:rsidRPr="002B5AA3">
        <w:rPr>
          <w:rFonts w:ascii="微软雅黑" w:eastAsia="微软雅黑" w:hAnsi="微软雅黑"/>
          <w:sz w:val="20"/>
          <w:szCs w:val="28"/>
        </w:rPr>
        <w:t>B/S</w:t>
      </w:r>
      <w:r w:rsidRPr="002B5AA3">
        <w:rPr>
          <w:rFonts w:ascii="微软雅黑" w:eastAsia="微软雅黑" w:hAnsi="微软雅黑" w:hint="eastAsia"/>
          <w:sz w:val="20"/>
          <w:szCs w:val="28"/>
        </w:rPr>
        <w:t>体系结构的物联⽹应⽤管理系统，提供⽤户友好的⽹页界⾯。⽤户可通过注册和登</w:t>
      </w:r>
    </w:p>
    <w:p w14:paraId="28BEE211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t>录进⼊系统，添加、配置、删除物联⽹终端设备，查看统计数据。</w:t>
      </w:r>
    </w:p>
    <w:p w14:paraId="3DF370F4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/>
          <w:sz w:val="20"/>
          <w:szCs w:val="28"/>
        </w:rPr>
        <w:lastRenderedPageBreak/>
        <w:t>eIoT System</w:t>
      </w:r>
      <w:r w:rsidRPr="002B5AA3">
        <w:rPr>
          <w:rFonts w:ascii="微软雅黑" w:eastAsia="微软雅黑" w:hAnsi="微软雅黑" w:hint="eastAsia"/>
          <w:sz w:val="20"/>
          <w:szCs w:val="28"/>
        </w:rPr>
        <w:t>的前端编写借助</w:t>
      </w:r>
      <w:r w:rsidRPr="002B5AA3">
        <w:rPr>
          <w:rFonts w:ascii="微软雅黑" w:eastAsia="微软雅黑" w:hAnsi="微软雅黑"/>
          <w:sz w:val="20"/>
          <w:szCs w:val="28"/>
        </w:rPr>
        <w:t>Umi</w:t>
      </w:r>
      <w:r w:rsidRPr="002B5AA3">
        <w:rPr>
          <w:rFonts w:ascii="微软雅黑" w:eastAsia="微软雅黑" w:hAnsi="微软雅黑" w:hint="eastAsia"/>
          <w:sz w:val="20"/>
          <w:szCs w:val="28"/>
        </w:rPr>
        <w:t>框架，数据流⽅案使⽤</w:t>
      </w:r>
      <w:r w:rsidRPr="002B5AA3">
        <w:rPr>
          <w:rFonts w:ascii="微软雅黑" w:eastAsia="微软雅黑" w:hAnsi="微软雅黑"/>
          <w:sz w:val="20"/>
          <w:szCs w:val="28"/>
        </w:rPr>
        <w:t>DvaJS</w:t>
      </w:r>
      <w:r w:rsidRPr="002B5AA3">
        <w:rPr>
          <w:rFonts w:ascii="微软雅黑" w:eastAsia="微软雅黑" w:hAnsi="微软雅黑" w:hint="eastAsia"/>
          <w:sz w:val="20"/>
          <w:szCs w:val="28"/>
        </w:rPr>
        <w:t>，</w:t>
      </w:r>
      <w:r w:rsidRPr="002B5AA3">
        <w:rPr>
          <w:rFonts w:ascii="微软雅黑" w:eastAsia="微软雅黑" w:hAnsi="微软雅黑"/>
          <w:sz w:val="20"/>
          <w:szCs w:val="28"/>
        </w:rPr>
        <w:t>UI</w:t>
      </w:r>
      <w:r w:rsidRPr="002B5AA3">
        <w:rPr>
          <w:rFonts w:ascii="微软雅黑" w:eastAsia="微软雅黑" w:hAnsi="微软雅黑" w:hint="eastAsia"/>
          <w:sz w:val="20"/>
          <w:szCs w:val="28"/>
        </w:rPr>
        <w:t>组件库使⽤</w:t>
      </w:r>
      <w:r w:rsidRPr="002B5AA3">
        <w:rPr>
          <w:rFonts w:ascii="微软雅黑" w:eastAsia="微软雅黑" w:hAnsi="微软雅黑"/>
          <w:sz w:val="20"/>
          <w:szCs w:val="28"/>
        </w:rPr>
        <w:t>antd</w:t>
      </w:r>
      <w:r w:rsidRPr="002B5AA3">
        <w:rPr>
          <w:rFonts w:ascii="微软雅黑" w:eastAsia="微软雅黑" w:hAnsi="微软雅黑" w:hint="eastAsia"/>
          <w:sz w:val="20"/>
          <w:szCs w:val="28"/>
        </w:rPr>
        <w:t>及</w:t>
      </w:r>
      <w:r w:rsidRPr="002B5AA3">
        <w:rPr>
          <w:rFonts w:ascii="微软雅黑" w:eastAsia="微软雅黑" w:hAnsi="微软雅黑"/>
          <w:sz w:val="20"/>
          <w:szCs w:val="28"/>
        </w:rPr>
        <w:t>antd-pro</w:t>
      </w:r>
      <w:r w:rsidRPr="002B5AA3">
        <w:rPr>
          <w:rFonts w:ascii="微软雅黑" w:eastAsia="微软雅黑" w:hAnsi="微软雅黑" w:hint="eastAsia"/>
          <w:sz w:val="20"/>
          <w:szCs w:val="28"/>
        </w:rPr>
        <w:t>。</w:t>
      </w:r>
    </w:p>
    <w:p w14:paraId="3F41251F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t>后端⽤</w:t>
      </w:r>
      <w:r w:rsidRPr="002B5AA3">
        <w:rPr>
          <w:rFonts w:ascii="微软雅黑" w:eastAsia="微软雅黑" w:hAnsi="微软雅黑"/>
          <w:sz w:val="20"/>
          <w:szCs w:val="28"/>
        </w:rPr>
        <w:t>node.js</w:t>
      </w:r>
      <w:r w:rsidRPr="002B5AA3">
        <w:rPr>
          <w:rFonts w:ascii="微软雅黑" w:eastAsia="微软雅黑" w:hAnsi="微软雅黑" w:hint="eastAsia"/>
          <w:sz w:val="20"/>
          <w:szCs w:val="28"/>
        </w:rPr>
        <w:t>语⾔编写，数据库使⽤⾮关系型数据库</w:t>
      </w:r>
      <w:r w:rsidRPr="002B5AA3">
        <w:rPr>
          <w:rFonts w:ascii="微软雅黑" w:eastAsia="微软雅黑" w:hAnsi="微软雅黑"/>
          <w:sz w:val="20"/>
          <w:szCs w:val="28"/>
        </w:rPr>
        <w:t>MongoDB</w:t>
      </w:r>
      <w:r w:rsidRPr="002B5AA3">
        <w:rPr>
          <w:rFonts w:ascii="微软雅黑" w:eastAsia="微软雅黑" w:hAnsi="微软雅黑" w:hint="eastAsia"/>
          <w:sz w:val="20"/>
          <w:szCs w:val="28"/>
        </w:rPr>
        <w:t>。为了简化</w:t>
      </w:r>
      <w:r w:rsidRPr="002B5AA3">
        <w:rPr>
          <w:rFonts w:ascii="微软雅黑" w:eastAsia="微软雅黑" w:hAnsi="微软雅黑"/>
          <w:sz w:val="20"/>
          <w:szCs w:val="28"/>
        </w:rPr>
        <w:t>MQTT</w:t>
      </w:r>
      <w:r w:rsidRPr="002B5AA3">
        <w:rPr>
          <w:rFonts w:ascii="微软雅黑" w:eastAsia="微软雅黑" w:hAnsi="微软雅黑" w:hint="eastAsia"/>
          <w:sz w:val="20"/>
          <w:szCs w:val="28"/>
        </w:rPr>
        <w:t>数据包的处理，还使⽤了</w:t>
      </w:r>
    </w:p>
    <w:p w14:paraId="4139DFFE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t>Mosquito服务器作为消息中间件。</w:t>
      </w:r>
    </w:p>
    <w:p w14:paraId="1E317D49" w14:textId="6452E2EC" w:rsid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t>您可以访问eIoT System的GitHub仓库查看源代码。</w:t>
      </w:r>
    </w:p>
    <w:p w14:paraId="3FBE76EC" w14:textId="30405E17" w:rsidR="003A6542" w:rsidRPr="00CD7A0B" w:rsidRDefault="003A6542" w:rsidP="003A6542">
      <w:pPr>
        <w:pStyle w:val="1"/>
        <w:spacing w:line="480" w:lineRule="auto"/>
        <w:rPr>
          <w:rFonts w:ascii="微软雅黑" w:eastAsia="微软雅黑" w:hAnsi="微软雅黑"/>
        </w:rPr>
      </w:pPr>
      <w:bookmarkStart w:id="1" w:name="_Toc153454783"/>
      <w:r>
        <w:rPr>
          <w:rFonts w:ascii="微软雅黑" w:eastAsia="微软雅黑" w:hAnsi="微软雅黑" w:hint="eastAsia"/>
        </w:rPr>
        <w:t>功能介绍</w:t>
      </w:r>
      <w:bookmarkEnd w:id="1"/>
    </w:p>
    <w:p w14:paraId="36337710" w14:textId="6641BC73" w:rsidR="000B2775" w:rsidRDefault="00AD2749" w:rsidP="000B2775">
      <w:pPr>
        <w:pStyle w:val="2"/>
        <w:rPr>
          <w:rFonts w:ascii="微软雅黑" w:eastAsia="微软雅黑" w:hAnsi="微软雅黑"/>
        </w:rPr>
      </w:pPr>
      <w:bookmarkStart w:id="2" w:name="_Toc153454784"/>
      <w:r w:rsidRPr="00AD2749">
        <w:rPr>
          <w:rFonts w:ascii="微软雅黑" w:eastAsia="微软雅黑" w:hAnsi="微软雅黑" w:hint="eastAsia"/>
        </w:rPr>
        <w:t>功能模块设置</w:t>
      </w:r>
      <w:bookmarkEnd w:id="2"/>
    </w:p>
    <w:p w14:paraId="759A57E2" w14:textId="178A7BBA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###### 2.1.1 未注册的游客</w:t>
      </w:r>
    </w:p>
    <w:p w14:paraId="3D2A72B6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用户登录模块</w:t>
      </w:r>
    </w:p>
    <w:p w14:paraId="56BCDA9B" w14:textId="36B949C4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首页展示模块</w:t>
      </w:r>
    </w:p>
    <w:p w14:paraId="0392011D" w14:textId="7D4FAAB5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###### 2.1.2 用户</w:t>
      </w:r>
    </w:p>
    <w:p w14:paraId="134161D2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用户管理模块</w:t>
      </w:r>
    </w:p>
    <w:p w14:paraId="4E52762D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统计展示模块</w:t>
      </w:r>
    </w:p>
    <w:p w14:paraId="4C8C81BA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设备管理模块</w:t>
      </w:r>
    </w:p>
    <w:p w14:paraId="75F21550" w14:textId="45598D31" w:rsidR="00596353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信息展示模块</w:t>
      </w:r>
    </w:p>
    <w:p w14:paraId="25ABC6B7" w14:textId="26237966" w:rsidR="00596353" w:rsidRPr="008159BF" w:rsidRDefault="00E50ECF" w:rsidP="00596353">
      <w:pPr>
        <w:pStyle w:val="2"/>
        <w:rPr>
          <w:rFonts w:ascii="微软雅黑" w:eastAsia="微软雅黑" w:hAnsi="微软雅黑"/>
          <w:highlight w:val="yellow"/>
        </w:rPr>
      </w:pPr>
      <w:bookmarkStart w:id="3" w:name="_Toc153454785"/>
      <w:r w:rsidRPr="008159BF">
        <w:rPr>
          <w:rFonts w:ascii="微软雅黑" w:eastAsia="微软雅黑" w:hAnsi="微软雅黑" w:hint="eastAsia"/>
          <w:highlight w:val="yellow"/>
        </w:rPr>
        <w:t>详细功能</w:t>
      </w:r>
      <w:bookmarkEnd w:id="3"/>
    </w:p>
    <w:p w14:paraId="06F8206B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能够对mqttServer发布的信息进行监听和保存</w:t>
      </w:r>
    </w:p>
    <w:p w14:paraId="78006BEE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提供用户管理功能，能注册登录进入系统，且进行一定的加密与验证处理</w:t>
      </w:r>
    </w:p>
    <w:p w14:paraId="4339791B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用户可以查看并编辑、新建设备信息</w:t>
      </w:r>
    </w:p>
    <w:p w14:paraId="0EE7CD2A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用户可以查看某个设备上报的数据信息</w:t>
      </w:r>
    </w:p>
    <w:p w14:paraId="6DB67B41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用户可以对数据信息进行筛选，并查看设备的状态和历史轨迹</w:t>
      </w:r>
    </w:p>
    <w:p w14:paraId="0E2E8D60" w14:textId="46458ED5" w:rsidR="00596353" w:rsidRDefault="000A79C0" w:rsidP="000A79C0">
      <w:pPr>
        <w:rPr>
          <w:rFonts w:ascii="微软雅黑" w:eastAsia="微软雅黑" w:hAnsi="微软雅黑"/>
          <w:sz w:val="20"/>
          <w:szCs w:val="28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用户可以通过图表形式直观查看设备、信息的统计情况</w:t>
      </w:r>
    </w:p>
    <w:p w14:paraId="400CDB21" w14:textId="303A3C2E" w:rsidR="0092765D" w:rsidRDefault="0092765D" w:rsidP="000A79C0">
      <w:pPr>
        <w:rPr>
          <w:rFonts w:ascii="微软雅黑" w:eastAsia="微软雅黑" w:hAnsi="微软雅黑"/>
          <w:sz w:val="20"/>
          <w:szCs w:val="28"/>
        </w:rPr>
      </w:pPr>
    </w:p>
    <w:p w14:paraId="2A286055" w14:textId="7523D0F9" w:rsidR="0092765D" w:rsidRPr="00105E79" w:rsidRDefault="0092765D" w:rsidP="0092765D">
      <w:pPr>
        <w:pStyle w:val="1"/>
        <w:spacing w:line="480" w:lineRule="auto"/>
        <w:rPr>
          <w:rFonts w:ascii="微软雅黑" w:eastAsia="微软雅黑" w:hAnsi="微软雅黑"/>
        </w:rPr>
      </w:pPr>
      <w:bookmarkStart w:id="4" w:name="_Toc153454786"/>
      <w:r>
        <w:rPr>
          <w:rFonts w:ascii="微软雅黑" w:eastAsia="微软雅黑" w:hAnsi="微软雅黑" w:hint="eastAsia"/>
        </w:rPr>
        <w:lastRenderedPageBreak/>
        <w:t>环境配置与基本准备</w:t>
      </w:r>
      <w:bookmarkEnd w:id="4"/>
    </w:p>
    <w:p w14:paraId="534585CC" w14:textId="58183E7F" w:rsidR="00173B9C" w:rsidRPr="00B241E2" w:rsidRDefault="00B241E2" w:rsidP="000A79C0">
      <w:pPr>
        <w:pStyle w:val="2"/>
        <w:rPr>
          <w:rFonts w:ascii="微软雅黑" w:eastAsia="微软雅黑" w:hAnsi="微软雅黑"/>
        </w:rPr>
      </w:pPr>
      <w:bookmarkStart w:id="5" w:name="_Toc153454787"/>
      <w:r>
        <w:rPr>
          <w:rFonts w:ascii="微软雅黑" w:eastAsia="微软雅黑" w:hAnsi="微软雅黑" w:hint="eastAsia"/>
        </w:rPr>
        <w:t>环境配置</w:t>
      </w:r>
      <w:bookmarkEnd w:id="5"/>
    </w:p>
    <w:p w14:paraId="558B2DED" w14:textId="10882D7B" w:rsidR="0092765D" w:rsidRDefault="008719D2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首先参见</w:t>
      </w:r>
      <w:r w:rsidR="00767BBD" w:rsidRPr="004675F3">
        <w:rPr>
          <w:rFonts w:ascii="微软雅黑" w:eastAsia="微软雅黑" w:hAnsi="微软雅黑" w:hint="eastAsia"/>
          <w:b/>
          <w:bCs/>
          <w:color w:val="ED7D31" w:themeColor="accent2"/>
          <w:sz w:val="20"/>
          <w:szCs w:val="28"/>
        </w:rPr>
        <w:t>[开发文档</w:t>
      </w:r>
      <w:r w:rsidR="00767BBD" w:rsidRPr="004675F3">
        <w:rPr>
          <w:rFonts w:ascii="微软雅黑" w:eastAsia="微软雅黑" w:hAnsi="微软雅黑"/>
          <w:b/>
          <w:bCs/>
          <w:color w:val="ED7D31" w:themeColor="accent2"/>
          <w:sz w:val="20"/>
          <w:szCs w:val="28"/>
        </w:rPr>
        <w:t>]</w:t>
      </w:r>
      <w:r w:rsidR="00767BBD">
        <w:rPr>
          <w:rFonts w:ascii="微软雅黑" w:eastAsia="微软雅黑" w:hAnsi="微软雅黑" w:hint="eastAsia"/>
          <w:sz w:val="20"/>
          <w:szCs w:val="28"/>
        </w:rPr>
        <w:t>中</w:t>
      </w:r>
      <w:r w:rsidR="004675F3">
        <w:rPr>
          <w:rFonts w:ascii="微软雅黑" w:eastAsia="微软雅黑" w:hAnsi="微软雅黑" w:hint="eastAsia"/>
          <w:sz w:val="20"/>
          <w:szCs w:val="28"/>
        </w:rPr>
        <w:t>有关的环境配置，完成所有必要环境的配置，包括但不限于，前端的React</w:t>
      </w:r>
      <w:r w:rsidR="004675F3">
        <w:rPr>
          <w:rFonts w:ascii="微软雅黑" w:eastAsia="微软雅黑" w:hAnsi="微软雅黑"/>
          <w:sz w:val="20"/>
          <w:szCs w:val="28"/>
        </w:rPr>
        <w:t xml:space="preserve">, nvm, nodejs, </w:t>
      </w:r>
      <w:r w:rsidR="004675F3">
        <w:rPr>
          <w:rFonts w:ascii="微软雅黑" w:eastAsia="微软雅黑" w:hAnsi="微软雅黑" w:hint="eastAsia"/>
          <w:sz w:val="20"/>
          <w:szCs w:val="28"/>
        </w:rPr>
        <w:t>后端的pyt</w:t>
      </w:r>
      <w:r w:rsidR="004675F3">
        <w:rPr>
          <w:rFonts w:ascii="微软雅黑" w:eastAsia="微软雅黑" w:hAnsi="微软雅黑"/>
          <w:sz w:val="20"/>
          <w:szCs w:val="28"/>
        </w:rPr>
        <w:t xml:space="preserve">hon, mqtt, </w:t>
      </w:r>
      <w:r w:rsidR="004675F3">
        <w:rPr>
          <w:rFonts w:ascii="微软雅黑" w:eastAsia="微软雅黑" w:hAnsi="微软雅黑" w:hint="eastAsia"/>
          <w:sz w:val="20"/>
          <w:szCs w:val="28"/>
        </w:rPr>
        <w:t>服务器的java</w:t>
      </w:r>
      <w:r w:rsidR="004675F3">
        <w:rPr>
          <w:rFonts w:ascii="微软雅黑" w:eastAsia="微软雅黑" w:hAnsi="微软雅黑"/>
          <w:sz w:val="20"/>
          <w:szCs w:val="28"/>
        </w:rPr>
        <w:t>, maven,</w:t>
      </w:r>
      <w:r w:rsidR="004675F3">
        <w:rPr>
          <w:rFonts w:ascii="微软雅黑" w:eastAsia="微软雅黑" w:hAnsi="微软雅黑" w:hint="eastAsia"/>
          <w:sz w:val="20"/>
          <w:szCs w:val="28"/>
        </w:rPr>
        <w:t>数据库的my</w:t>
      </w:r>
      <w:r w:rsidR="004675F3">
        <w:rPr>
          <w:rFonts w:ascii="微软雅黑" w:eastAsia="微软雅黑" w:hAnsi="微软雅黑"/>
          <w:sz w:val="20"/>
          <w:szCs w:val="28"/>
        </w:rPr>
        <w:t>sql</w:t>
      </w:r>
      <w:r w:rsidR="003F7E1D">
        <w:rPr>
          <w:rFonts w:ascii="微软雅黑" w:eastAsia="微软雅黑" w:hAnsi="微软雅黑" w:hint="eastAsia"/>
          <w:sz w:val="20"/>
          <w:szCs w:val="28"/>
        </w:rPr>
        <w:t>等等</w:t>
      </w:r>
    </w:p>
    <w:p w14:paraId="35227B29" w14:textId="51AFB80D" w:rsidR="00B75440" w:rsidRDefault="00B75440" w:rsidP="00B75440">
      <w:pPr>
        <w:pStyle w:val="2"/>
        <w:rPr>
          <w:rFonts w:ascii="微软雅黑" w:eastAsia="微软雅黑" w:hAnsi="微软雅黑"/>
        </w:rPr>
      </w:pPr>
      <w:bookmarkStart w:id="6" w:name="_Toc153454788"/>
      <w:r>
        <w:rPr>
          <w:rFonts w:ascii="微软雅黑" w:eastAsia="微软雅黑" w:hAnsi="微软雅黑" w:hint="eastAsia"/>
        </w:rPr>
        <w:t>发送消息</w:t>
      </w:r>
      <w:bookmarkEnd w:id="6"/>
    </w:p>
    <w:p w14:paraId="5EBEE5F8" w14:textId="79DB414A" w:rsidR="003F7E1D" w:rsidRDefault="00FE2C1B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在成功使用</w:t>
      </w:r>
      <w:r>
        <w:rPr>
          <w:rFonts w:ascii="微软雅黑" w:eastAsia="微软雅黑" w:hAnsi="微软雅黑"/>
          <w:sz w:val="20"/>
          <w:szCs w:val="28"/>
        </w:rPr>
        <w:t>M</w:t>
      </w:r>
      <w:r>
        <w:rPr>
          <w:rFonts w:ascii="微软雅黑" w:eastAsia="微软雅黑" w:hAnsi="微软雅黑" w:hint="eastAsia"/>
          <w:sz w:val="20"/>
          <w:szCs w:val="28"/>
        </w:rPr>
        <w:t>y</w:t>
      </w:r>
      <w:r w:rsidR="00C238EC">
        <w:rPr>
          <w:rFonts w:ascii="微软雅黑" w:eastAsia="微软雅黑" w:hAnsi="微软雅黑"/>
          <w:sz w:val="20"/>
          <w:szCs w:val="28"/>
        </w:rPr>
        <w:t>SQL W</w:t>
      </w:r>
      <w:r w:rsidR="00C238EC">
        <w:rPr>
          <w:rFonts w:ascii="微软雅黑" w:eastAsia="微软雅黑" w:hAnsi="微软雅黑" w:hint="eastAsia"/>
          <w:sz w:val="20"/>
          <w:szCs w:val="28"/>
        </w:rPr>
        <w:t>ork</w:t>
      </w:r>
      <w:r w:rsidR="00C238EC">
        <w:rPr>
          <w:rFonts w:ascii="微软雅黑" w:eastAsia="微软雅黑" w:hAnsi="微软雅黑"/>
          <w:sz w:val="20"/>
          <w:szCs w:val="28"/>
        </w:rPr>
        <w:t>bench</w:t>
      </w:r>
      <w:r w:rsidR="00C238EC">
        <w:rPr>
          <w:rFonts w:ascii="微软雅黑" w:eastAsia="微软雅黑" w:hAnsi="微软雅黑" w:hint="eastAsia"/>
          <w:sz w:val="20"/>
          <w:szCs w:val="28"/>
        </w:rPr>
        <w:t>建表</w:t>
      </w:r>
      <w:r w:rsidR="00C77787" w:rsidRPr="00F8663B">
        <w:rPr>
          <w:rFonts w:ascii="微软雅黑" w:eastAsia="微软雅黑" w:hAnsi="微软雅黑" w:hint="eastAsia"/>
          <w:b/>
          <w:bCs/>
          <w:color w:val="70AD47" w:themeColor="accent6"/>
          <w:sz w:val="20"/>
          <w:szCs w:val="28"/>
        </w:rPr>
        <w:t>(注意需要在root下进行建表</w:t>
      </w:r>
      <w:r w:rsidR="00C77787" w:rsidRPr="00F8663B">
        <w:rPr>
          <w:rFonts w:ascii="微软雅黑" w:eastAsia="微软雅黑" w:hAnsi="微软雅黑"/>
          <w:b/>
          <w:bCs/>
          <w:color w:val="70AD47" w:themeColor="accent6"/>
          <w:sz w:val="20"/>
          <w:szCs w:val="28"/>
        </w:rPr>
        <w:t>)</w:t>
      </w:r>
      <w:r w:rsidR="00C238EC">
        <w:rPr>
          <w:rFonts w:ascii="微软雅黑" w:eastAsia="微软雅黑" w:hAnsi="微软雅黑" w:hint="eastAsia"/>
          <w:sz w:val="20"/>
          <w:szCs w:val="28"/>
        </w:rPr>
        <w:t>之后</w:t>
      </w:r>
    </w:p>
    <w:p w14:paraId="24668991" w14:textId="0CB856D2" w:rsidR="00FE2C1B" w:rsidRDefault="00FE2C1B" w:rsidP="000A79C0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6E77349" wp14:editId="207AF001">
            <wp:extent cx="6343650" cy="4231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B9EA" w14:textId="65DD76C7" w:rsidR="00EC4DB8" w:rsidRDefault="001B364C" w:rsidP="00EC4DB8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我们可以使用老师提供的java程序来进行物联网基础设备的信息发送</w:t>
      </w:r>
      <w:r w:rsidR="00EC4DB8">
        <w:rPr>
          <w:rFonts w:ascii="微软雅黑" w:eastAsia="微软雅黑" w:hAnsi="微软雅黑" w:hint="eastAsia"/>
          <w:sz w:val="20"/>
          <w:szCs w:val="28"/>
        </w:rPr>
        <w:t>， 可以使用</w:t>
      </w:r>
      <w:r w:rsidR="00604441">
        <w:rPr>
          <w:rFonts w:ascii="微软雅黑" w:eastAsia="微软雅黑" w:hAnsi="微软雅黑" w:hint="eastAsia"/>
          <w:sz w:val="20"/>
          <w:szCs w:val="28"/>
        </w:rPr>
        <w:t>cmd和</w:t>
      </w:r>
      <w:r w:rsidR="00EC4DB8">
        <w:rPr>
          <w:rFonts w:ascii="微软雅黑" w:eastAsia="微软雅黑" w:hAnsi="微软雅黑" w:hint="eastAsia"/>
          <w:sz w:val="20"/>
          <w:szCs w:val="28"/>
        </w:rPr>
        <w:t>下列命令完成编译：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322FBF" w:rsidRPr="00B35733" w14:paraId="7C906A46" w14:textId="77777777" w:rsidTr="00322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78A367F1" w14:textId="77777777" w:rsidR="00322FBF" w:rsidRPr="00EC4DB8" w:rsidRDefault="00322FBF" w:rsidP="00322FB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# 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首先要运行后端程序</w:t>
            </w:r>
          </w:p>
          <w:p w14:paraId="2FD77D97" w14:textId="77777777" w:rsidR="00322FBF" w:rsidRPr="00EC4DB8" w:rsidRDefault="00322FBF" w:rsidP="00322FB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mvn clean package</w:t>
            </w:r>
          </w:p>
          <w:p w14:paraId="78F9D934" w14:textId="77777777" w:rsidR="00322FBF" w:rsidRPr="00EC4DB8" w:rsidRDefault="00322FBF" w:rsidP="00322FB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# 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同时复制一份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iot</w:t>
            </w:r>
            <w:r w:rsidRPr="00B35733">
              <w:rPr>
                <w:rFonts w:ascii="Consolas" w:hAnsi="Consolas" w:cs="宋体" w:hint="eastAsia"/>
                <w:b w:val="0"/>
                <w:bCs/>
                <w:color w:val="3B3B3B"/>
                <w:kern w:val="0"/>
                <w:sz w:val="21"/>
                <w:szCs w:val="21"/>
              </w:rPr>
              <w:t>到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target</w:t>
            </w:r>
          </w:p>
          <w:p w14:paraId="240E8772" w14:textId="77777777" w:rsidR="00322FBF" w:rsidRPr="00EC4DB8" w:rsidRDefault="00322FBF" w:rsidP="00322FB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cd </w:t>
            </w:r>
            <w:r w:rsidRPr="00EC4DB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target</w:t>
            </w:r>
          </w:p>
          <w:p w14:paraId="3C78ACF8" w14:textId="212EEBA2" w:rsidR="00322FBF" w:rsidRPr="00B35733" w:rsidRDefault="00322FBF" w:rsidP="00322FB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java </w:t>
            </w:r>
            <w:r w:rsidRPr="00EC4DB8">
              <w:rPr>
                <w:rFonts w:ascii="Consolas" w:hAnsi="Consolas" w:cs="宋体"/>
                <w:b w:val="0"/>
                <w:bCs/>
                <w:color w:val="000000"/>
                <w:kern w:val="0"/>
                <w:sz w:val="21"/>
                <w:szCs w:val="21"/>
              </w:rPr>
              <w:t>-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jar iotclient</w:t>
            </w:r>
            <w:r w:rsidRPr="00EC4DB8">
              <w:rPr>
                <w:rFonts w:ascii="Consolas" w:hAnsi="Consolas" w:cs="宋体"/>
                <w:b w:val="0"/>
                <w:bCs/>
                <w:color w:val="000000"/>
                <w:kern w:val="0"/>
                <w:sz w:val="21"/>
                <w:szCs w:val="21"/>
              </w:rPr>
              <w:t>-</w:t>
            </w:r>
            <w:r w:rsidRPr="00EC4DB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1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.</w:t>
            </w:r>
            <w:r w:rsidRPr="00EC4DB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0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.</w:t>
            </w:r>
            <w:r w:rsidRPr="00EC4DB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0</w:t>
            </w:r>
            <w:r w:rsidRPr="00EC4DB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>.jar</w:t>
            </w:r>
          </w:p>
        </w:tc>
      </w:tr>
    </w:tbl>
    <w:p w14:paraId="5D7E0C9D" w14:textId="5C193477" w:rsidR="00EA7E90" w:rsidRDefault="00EA7E90" w:rsidP="00EC4DB8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并且注意iot需要拖动一份到target</w:t>
      </w:r>
    </w:p>
    <w:p w14:paraId="4DFE965E" w14:textId="20EC4451" w:rsidR="00EA7E90" w:rsidRDefault="00EA7E90" w:rsidP="00EC4DB8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305A581" wp14:editId="2AAB03AE">
            <wp:extent cx="5098222" cy="1455546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BDF3" w14:textId="3D360C2E" w:rsidR="00322FBF" w:rsidRDefault="00604441" w:rsidP="00EC4DB8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运行后</w:t>
      </w:r>
      <w:r w:rsidR="00B406FC">
        <w:rPr>
          <w:rFonts w:ascii="微软雅黑" w:eastAsia="微软雅黑" w:hAnsi="微软雅黑" w:hint="eastAsia"/>
          <w:sz w:val="20"/>
          <w:szCs w:val="28"/>
        </w:rPr>
        <w:t>，cmd的显示如下:</w:t>
      </w:r>
    </w:p>
    <w:p w14:paraId="5E863FBF" w14:textId="50F57942" w:rsidR="00B406FC" w:rsidRPr="00EC4DB8" w:rsidRDefault="00CA040E" w:rsidP="00EC4DB8">
      <w:pPr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7439B882" wp14:editId="4D4BDCEA">
            <wp:extent cx="6343650" cy="33172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D461" w14:textId="5350B39B" w:rsidR="001B364C" w:rsidRDefault="00027C8A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此时后端也相应得做出了反应</w:t>
      </w:r>
    </w:p>
    <w:p w14:paraId="5A072A48" w14:textId="6700B27C" w:rsidR="00027C8A" w:rsidRPr="00EC4DB8" w:rsidRDefault="0050581E" w:rsidP="000A79C0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0CC26D3" wp14:editId="72FF6303">
            <wp:extent cx="6343650" cy="11512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2AE0" w14:textId="6B224E18" w:rsidR="0092765D" w:rsidRDefault="00BB3AAA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这个时候就已经建立了物联网设备的消息了，之后我们就可以来体验本网站的功能了</w:t>
      </w:r>
    </w:p>
    <w:p w14:paraId="20458EAC" w14:textId="77777777" w:rsidR="0092765D" w:rsidRPr="0092765D" w:rsidRDefault="0092765D" w:rsidP="000A79C0">
      <w:pPr>
        <w:rPr>
          <w:rFonts w:ascii="微软雅黑" w:eastAsia="微软雅黑" w:hAnsi="微软雅黑"/>
          <w:sz w:val="20"/>
          <w:szCs w:val="28"/>
        </w:rPr>
      </w:pPr>
    </w:p>
    <w:p w14:paraId="23420BAD" w14:textId="6192FDA0" w:rsidR="000A79C0" w:rsidRPr="00105E79" w:rsidRDefault="00260F97" w:rsidP="000A79C0">
      <w:pPr>
        <w:pStyle w:val="1"/>
        <w:spacing w:line="480" w:lineRule="auto"/>
        <w:rPr>
          <w:rFonts w:ascii="微软雅黑" w:eastAsia="微软雅黑" w:hAnsi="微软雅黑"/>
        </w:rPr>
      </w:pPr>
      <w:bookmarkStart w:id="7" w:name="_Toc153454789"/>
      <w:r w:rsidRPr="00260F97">
        <w:rPr>
          <w:rFonts w:ascii="微软雅黑" w:eastAsia="微软雅黑" w:hAnsi="微软雅黑" w:hint="eastAsia"/>
        </w:rPr>
        <w:lastRenderedPageBreak/>
        <w:t>操作指南</w:t>
      </w:r>
      <w:bookmarkEnd w:id="7"/>
    </w:p>
    <w:p w14:paraId="32610432" w14:textId="2804E0F4" w:rsidR="000136BE" w:rsidRPr="0081143B" w:rsidRDefault="00F56622" w:rsidP="000136BE">
      <w:pPr>
        <w:pStyle w:val="2"/>
        <w:rPr>
          <w:rFonts w:ascii="微软雅黑" w:eastAsia="微软雅黑" w:hAnsi="微软雅黑"/>
        </w:rPr>
      </w:pPr>
      <w:r w:rsidRPr="0081143B">
        <w:rPr>
          <w:rFonts w:ascii="微软雅黑" w:eastAsia="微软雅黑" w:hAnsi="微软雅黑" w:hint="eastAsia"/>
        </w:rPr>
        <w:t>用</w:t>
      </w:r>
      <w:r w:rsidR="000136BE" w:rsidRPr="0081143B">
        <w:rPr>
          <w:rFonts w:ascii="微软雅黑" w:eastAsia="微软雅黑" w:hAnsi="微软雅黑" w:hint="eastAsia"/>
        </w:rPr>
        <w:t>户注册与登录</w:t>
      </w:r>
    </w:p>
    <w:p w14:paraId="5B1176DB" w14:textId="2546F538" w:rsidR="000A79C0" w:rsidRDefault="008C414B" w:rsidP="000A79C0">
      <w:pPr>
        <w:rPr>
          <w:rFonts w:ascii="微软雅黑" w:eastAsia="微软雅黑" w:hAnsi="微软雅黑"/>
          <w:sz w:val="20"/>
          <w:szCs w:val="28"/>
        </w:rPr>
      </w:pPr>
      <w:r w:rsidRPr="008C414B">
        <w:rPr>
          <w:rFonts w:ascii="微软雅黑" w:eastAsia="微软雅黑" w:hAnsi="微软雅黑" w:hint="eastAsia"/>
          <w:sz w:val="20"/>
          <w:szCs w:val="28"/>
        </w:rPr>
        <w:t>进入主页后，点击</w:t>
      </w:r>
      <w:r w:rsidR="00206153">
        <w:rPr>
          <w:rFonts w:ascii="微软雅黑" w:eastAsia="微软雅黑" w:hAnsi="微软雅黑" w:hint="eastAsia"/>
          <w:sz w:val="20"/>
          <w:szCs w:val="28"/>
        </w:rPr>
        <w:t>用户中心或者设备管理都会跳出下列界面，即需要先登录才能进行设备管理以及用户信息修改</w:t>
      </w:r>
    </w:p>
    <w:p w14:paraId="03BAE741" w14:textId="075A1DDA" w:rsidR="00206153" w:rsidRDefault="00206153" w:rsidP="000A79C0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737EE7E" wp14:editId="194675D8">
            <wp:extent cx="6343650" cy="34537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4B5" w14:textId="5B7DA253" w:rsidR="0040389D" w:rsidRDefault="00C75E75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首先我们可以创建一个账号</w:t>
      </w:r>
      <w:r w:rsidR="00FF2562">
        <w:rPr>
          <w:rFonts w:ascii="微软雅黑" w:eastAsia="微软雅黑" w:hAnsi="微软雅黑" w:hint="eastAsia"/>
          <w:sz w:val="20"/>
          <w:szCs w:val="28"/>
        </w:rPr>
        <w:t>，</w:t>
      </w:r>
      <w:r w:rsidR="0040389D">
        <w:rPr>
          <w:rFonts w:ascii="微软雅黑" w:eastAsia="微软雅黑" w:hAnsi="微软雅黑" w:hint="eastAsia"/>
          <w:sz w:val="20"/>
          <w:szCs w:val="28"/>
        </w:rPr>
        <w:t>首先邮箱格式需要正确</w:t>
      </w:r>
    </w:p>
    <w:p w14:paraId="76AB9056" w14:textId="5554F63F" w:rsidR="0040389D" w:rsidRDefault="0040389D" w:rsidP="0040389D">
      <w:pPr>
        <w:jc w:val="center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3777B504" wp14:editId="4779C815">
            <wp:extent cx="3705225" cy="28615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474" cy="286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7F4B" w14:textId="11EDF4EE" w:rsidR="00206153" w:rsidRDefault="00FF2562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密码需要满足一定格式</w:t>
      </w:r>
    </w:p>
    <w:p w14:paraId="18C964D0" w14:textId="69448181" w:rsidR="00C75E75" w:rsidRDefault="00C75E75" w:rsidP="00B71159">
      <w:pPr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04291C57" wp14:editId="07818F76">
            <wp:extent cx="3886200" cy="30331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743" cy="303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222" w14:textId="20374965" w:rsidR="0050718A" w:rsidRDefault="00FF2562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两次密码需要相同</w:t>
      </w:r>
    </w:p>
    <w:p w14:paraId="04077013" w14:textId="2669AB6F" w:rsidR="00FF2562" w:rsidRDefault="00FF2562" w:rsidP="00FF2562">
      <w:pPr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EE27C38" wp14:editId="7C23FD4B">
            <wp:extent cx="3837215" cy="30003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536" cy="30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B1E8" w14:textId="16AFDFA9" w:rsidR="001F5CC9" w:rsidRDefault="00F00488" w:rsidP="000A79C0">
      <w:pPr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注意name和邮箱均为unique</w:t>
      </w:r>
      <w:r w:rsidR="00D86303">
        <w:rPr>
          <w:rFonts w:ascii="微软雅黑" w:eastAsia="微软雅黑" w:hAnsi="微软雅黑" w:hint="eastAsia"/>
          <w:sz w:val="20"/>
          <w:szCs w:val="28"/>
        </w:rPr>
        <w:t>，重复会导致注册失败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4"/>
        <w:gridCol w:w="4866"/>
      </w:tblGrid>
      <w:tr w:rsidR="00865460" w14:paraId="25F03436" w14:textId="77777777" w:rsidTr="00C714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auto"/>
            <w:vAlign w:val="center"/>
          </w:tcPr>
          <w:p w14:paraId="0CBD12EC" w14:textId="60C582AE" w:rsidR="00865460" w:rsidRPr="00865460" w:rsidRDefault="00865460" w:rsidP="00865460">
            <w:pPr>
              <w:jc w:val="center"/>
              <w:rPr>
                <w:rFonts w:ascii="微软雅黑" w:eastAsia="微软雅黑" w:hAnsi="微软雅黑" w:hint="eastAsia"/>
                <w:b w:val="0"/>
                <w:bCs/>
                <w:sz w:val="20"/>
                <w:szCs w:val="28"/>
              </w:rPr>
            </w:pPr>
            <w:r w:rsidRPr="00865460">
              <w:rPr>
                <w:rFonts w:ascii="微软雅黑" w:eastAsia="微软雅黑" w:hAnsi="微软雅黑" w:hint="eastAsia"/>
                <w:b w:val="0"/>
                <w:bCs/>
                <w:sz w:val="20"/>
                <w:szCs w:val="28"/>
              </w:rPr>
              <w:t>邮箱存在</w:t>
            </w:r>
          </w:p>
        </w:tc>
        <w:tc>
          <w:tcPr>
            <w:tcW w:w="49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auto"/>
            <w:vAlign w:val="center"/>
          </w:tcPr>
          <w:p w14:paraId="4C8BB01D" w14:textId="3F775540" w:rsidR="00865460" w:rsidRPr="00865460" w:rsidRDefault="00865460" w:rsidP="008654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 w:val="0"/>
                <w:bCs/>
                <w:sz w:val="20"/>
                <w:szCs w:val="28"/>
              </w:rPr>
            </w:pPr>
            <w:r w:rsidRPr="00865460">
              <w:rPr>
                <w:rFonts w:ascii="微软雅黑" w:eastAsia="微软雅黑" w:hAnsi="微软雅黑" w:hint="eastAsia"/>
                <w:b w:val="0"/>
                <w:bCs/>
                <w:sz w:val="20"/>
                <w:szCs w:val="28"/>
              </w:rPr>
              <w:t>用户名存在</w:t>
            </w:r>
          </w:p>
        </w:tc>
      </w:tr>
      <w:tr w:rsidR="00865460" w14:paraId="14CB77BD" w14:textId="77777777" w:rsidTr="00C71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auto"/>
            <w:vAlign w:val="center"/>
          </w:tcPr>
          <w:p w14:paraId="0B0FAFC5" w14:textId="4BECDED7" w:rsidR="00865460" w:rsidRDefault="00865460" w:rsidP="00865460">
            <w:pPr>
              <w:jc w:val="center"/>
              <w:rPr>
                <w:rFonts w:ascii="微软雅黑" w:eastAsia="微软雅黑" w:hAnsi="微软雅黑" w:hint="eastAsia"/>
                <w:sz w:val="20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2DCBF3" wp14:editId="4B99B4F6">
                  <wp:extent cx="3171825" cy="2040255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22" cy="204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0" w:type="dxa"/>
            <w:shd w:val="clear" w:color="auto" w:fill="auto"/>
            <w:vAlign w:val="center"/>
          </w:tcPr>
          <w:p w14:paraId="73D6DC39" w14:textId="39046102" w:rsidR="00865460" w:rsidRDefault="00865460" w:rsidP="008654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0A58EC" wp14:editId="4ED28D6A">
                  <wp:extent cx="2914650" cy="2148789"/>
                  <wp:effectExtent l="0" t="0" r="0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25" cy="215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AE57B" w14:textId="1292D99F" w:rsidR="00865460" w:rsidRDefault="001F5CC9" w:rsidP="000A79C0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注册成功后，我们用</w:t>
      </w:r>
      <w:r w:rsidR="00D01684">
        <w:rPr>
          <w:rFonts w:ascii="微软雅黑" w:eastAsia="微软雅黑" w:hAnsi="微软雅黑" w:hint="eastAsia"/>
          <w:sz w:val="20"/>
          <w:szCs w:val="28"/>
        </w:rPr>
        <w:t>刚刚注册成功的账号进行登录</w:t>
      </w:r>
    </w:p>
    <w:p w14:paraId="26B36BD3" w14:textId="7CBFF034" w:rsidR="00266EE2" w:rsidRDefault="00266EE2" w:rsidP="0051484F">
      <w:pPr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6E6BB958" wp14:editId="00B5D8A3">
            <wp:extent cx="3998930" cy="2695575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421" cy="26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7F94" w14:textId="0125351F" w:rsidR="00BB2C05" w:rsidRDefault="00BB2C05" w:rsidP="00BB2C05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并且注意，登录信息会</w:t>
      </w:r>
      <w:r w:rsidRPr="00BB2C05">
        <w:rPr>
          <w:rFonts w:ascii="微软雅黑" w:eastAsia="微软雅黑" w:hAnsi="微软雅黑" w:hint="eastAsia"/>
          <w:sz w:val="20"/>
          <w:szCs w:val="28"/>
        </w:rPr>
        <w:t>存在60</w:t>
      </w:r>
      <w:r w:rsidR="00055137">
        <w:rPr>
          <w:rFonts w:ascii="微软雅黑" w:eastAsia="微软雅黑" w:hAnsi="微软雅黑" w:hint="eastAsia"/>
          <w:sz w:val="20"/>
          <w:szCs w:val="28"/>
        </w:rPr>
        <w:t>分钟</w:t>
      </w:r>
      <w:r w:rsidRPr="00BB2C05">
        <w:rPr>
          <w:rFonts w:ascii="微软雅黑" w:eastAsia="微软雅黑" w:hAnsi="微软雅黑" w:hint="eastAsia"/>
          <w:sz w:val="20"/>
          <w:szCs w:val="28"/>
        </w:rPr>
        <w:t>，</w:t>
      </w:r>
      <w:r w:rsidR="00D509B9">
        <w:rPr>
          <w:rFonts w:ascii="微软雅黑" w:eastAsia="微软雅黑" w:hAnsi="微软雅黑" w:hint="eastAsia"/>
          <w:sz w:val="20"/>
          <w:szCs w:val="28"/>
        </w:rPr>
        <w:t>所以刷新网页之后，登录的账号不会自动退出。但是时间超过6</w:t>
      </w:r>
      <w:r w:rsidR="00D509B9">
        <w:rPr>
          <w:rFonts w:ascii="微软雅黑" w:eastAsia="微软雅黑" w:hAnsi="微软雅黑"/>
          <w:sz w:val="20"/>
          <w:szCs w:val="28"/>
        </w:rPr>
        <w:t>0</w:t>
      </w:r>
      <w:r w:rsidR="00D509B9">
        <w:rPr>
          <w:rFonts w:ascii="微软雅黑" w:eastAsia="微软雅黑" w:hAnsi="微软雅黑" w:hint="eastAsia"/>
          <w:sz w:val="20"/>
          <w:szCs w:val="28"/>
        </w:rPr>
        <w:t>分钟，则需要重新登录</w:t>
      </w:r>
    </w:p>
    <w:p w14:paraId="5FCC3FF1" w14:textId="352AF6A7" w:rsidR="004B78AF" w:rsidRPr="00AF5E7B" w:rsidRDefault="004B78AF" w:rsidP="004B78AF">
      <w:pPr>
        <w:pStyle w:val="2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个人信息</w:t>
      </w:r>
      <w:r w:rsidRPr="00AF5E7B">
        <w:rPr>
          <w:rFonts w:ascii="微软雅黑" w:eastAsia="微软雅黑" w:hAnsi="微软雅黑" w:hint="eastAsia"/>
        </w:rPr>
        <w:t>管理</w:t>
      </w:r>
    </w:p>
    <w:p w14:paraId="0B7387D5" w14:textId="6A98A9F8" w:rsidR="004B78AF" w:rsidRDefault="00F52D4E" w:rsidP="00BB2C05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登录成功之后的用户中心界面如下</w:t>
      </w:r>
    </w:p>
    <w:p w14:paraId="7DBD7DC2" w14:textId="5566CF4D" w:rsidR="00F52D4E" w:rsidRDefault="00F52D4E" w:rsidP="00BB2C05">
      <w:pPr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42B93AA" wp14:editId="4A928C46">
            <wp:extent cx="6343650" cy="294386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7862" w14:textId="77777777" w:rsidR="00EF1A26" w:rsidRDefault="00EF1A26" w:rsidP="00EF1A26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DF368A">
        <w:rPr>
          <w:rFonts w:ascii="微软雅黑" w:eastAsia="微软雅黑" w:hAnsi="微软雅黑" w:hint="eastAsia"/>
          <w:sz w:val="20"/>
          <w:szCs w:val="28"/>
        </w:rPr>
        <w:t>可以通过昵称修改修改姓名，不过姓名具有唯一性，所以如果已经被占用了就无法更改。</w:t>
      </w:r>
    </w:p>
    <w:p w14:paraId="1C6AF1DD" w14:textId="77777777" w:rsidR="00EF1A26" w:rsidRPr="007C47B2" w:rsidRDefault="00EF1A26" w:rsidP="00EF1A26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7BE8DBA3" wp14:editId="2F3EF108">
            <wp:extent cx="6343650" cy="18021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6FD8" w14:textId="77777777" w:rsidR="00EF1A26" w:rsidRDefault="00EF1A26" w:rsidP="00EF1A26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更改成功后弹出正确的消息，并且logo旁边显示的名称也相应得改变了</w:t>
      </w:r>
    </w:p>
    <w:p w14:paraId="5D489306" w14:textId="77777777" w:rsidR="00EF1A26" w:rsidRDefault="00EF1A26" w:rsidP="00EF1A26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1CB17A47" wp14:editId="5FACBC60">
            <wp:extent cx="6343650" cy="2818130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3A0D" w14:textId="67FA0362" w:rsidR="00EF1A26" w:rsidRDefault="00356A6A" w:rsidP="00EF1A26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并且用户还能够修改自己的密码:</w:t>
      </w:r>
    </w:p>
    <w:p w14:paraId="7D60C66D" w14:textId="4EFFCFFA" w:rsidR="00430CEC" w:rsidRDefault="002F5FFC" w:rsidP="00EF1A26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6DA7B44" wp14:editId="1EF49158">
            <wp:extent cx="6343650" cy="28797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FAE7" w14:textId="77777777" w:rsidR="004B78AF" w:rsidRPr="00EF1A26" w:rsidRDefault="004B78AF" w:rsidP="00BB2C05">
      <w:pPr>
        <w:rPr>
          <w:rFonts w:ascii="微软雅黑" w:eastAsia="微软雅黑" w:hAnsi="微软雅黑" w:hint="eastAsia"/>
          <w:sz w:val="20"/>
          <w:szCs w:val="28"/>
        </w:rPr>
      </w:pPr>
    </w:p>
    <w:p w14:paraId="47AC112F" w14:textId="25EBC4BD" w:rsidR="00F00488" w:rsidRPr="00AF5E7B" w:rsidRDefault="00323DA6" w:rsidP="0051484F">
      <w:pPr>
        <w:pStyle w:val="2"/>
        <w:rPr>
          <w:rFonts w:ascii="微软雅黑" w:eastAsia="微软雅黑" w:hAnsi="微软雅黑" w:hint="eastAsia"/>
        </w:rPr>
      </w:pPr>
      <w:r w:rsidRPr="00AF5E7B">
        <w:rPr>
          <w:rFonts w:ascii="微软雅黑" w:eastAsia="微软雅黑" w:hAnsi="微软雅黑" w:hint="eastAsia"/>
        </w:rPr>
        <w:t>设备管理</w:t>
      </w:r>
    </w:p>
    <w:p w14:paraId="7FD93D7C" w14:textId="146B7F5A" w:rsidR="007C376B" w:rsidRDefault="007C376B" w:rsidP="0051484F">
      <w:pPr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可以发现刚登录成功后设备数量和消息均为0</w:t>
      </w:r>
    </w:p>
    <w:p w14:paraId="46D4D2CD" w14:textId="07C0998E" w:rsidR="00583144" w:rsidRDefault="00583144" w:rsidP="00097FE9">
      <w:pPr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9D5F205" wp14:editId="04BA4345">
            <wp:extent cx="5419380" cy="23717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5031" cy="23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786" w14:textId="1CFD0494" w:rsidR="00C405AA" w:rsidRDefault="00C405AA" w:rsidP="00097FE9">
      <w:pPr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59969D2E" wp14:editId="700DFE56">
            <wp:extent cx="5038725" cy="273977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966" cy="27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5D2F" w14:textId="5C5050C0" w:rsidR="00263B32" w:rsidRDefault="00263B32" w:rsidP="00097FE9">
      <w:pPr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896D4FC" wp14:editId="55D100A9">
            <wp:extent cx="5191125" cy="3275760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6135" cy="327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27D1" w14:textId="11D7076D" w:rsidR="00721B49" w:rsidRDefault="00721B49" w:rsidP="00CE6A48">
      <w:pPr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1449C05" wp14:editId="1D1E0AD4">
            <wp:extent cx="4820806" cy="2657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4249" cy="26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F5E7" w14:textId="33B4340A" w:rsidR="0050718A" w:rsidRPr="00A26997" w:rsidRDefault="00A26997" w:rsidP="0051484F">
      <w:pPr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现在我们来新增一个设备</w:t>
      </w:r>
      <w:r w:rsidR="00980E4C">
        <w:rPr>
          <w:rFonts w:ascii="微软雅黑" w:eastAsia="微软雅黑" w:hAnsi="微软雅黑" w:hint="eastAsia"/>
          <w:sz w:val="20"/>
          <w:szCs w:val="28"/>
        </w:rPr>
        <w:t>,其中数据源一栏是老师提供的java程序中的client</w:t>
      </w:r>
      <w:r w:rsidR="00980E4C">
        <w:rPr>
          <w:rFonts w:ascii="微软雅黑" w:eastAsia="微软雅黑" w:hAnsi="微软雅黑"/>
          <w:sz w:val="20"/>
          <w:szCs w:val="28"/>
        </w:rPr>
        <w:t>ID</w:t>
      </w:r>
      <w:r w:rsidR="00980E4C">
        <w:rPr>
          <w:rFonts w:ascii="微软雅黑" w:eastAsia="微软雅黑" w:hAnsi="微软雅黑" w:hint="eastAsia"/>
          <w:sz w:val="20"/>
          <w:szCs w:val="28"/>
        </w:rPr>
        <w:t>的值，这里输入的时候我就给出了提示</w:t>
      </w:r>
    </w:p>
    <w:p w14:paraId="214AB5EB" w14:textId="22EC768A" w:rsidR="0050718A" w:rsidRDefault="002C4F77" w:rsidP="00980E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8C6260" wp14:editId="41593E7F">
            <wp:extent cx="4791075" cy="259936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5494" cy="26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736F" w14:textId="0ACA99F9" w:rsidR="0050718A" w:rsidRDefault="0050718A" w:rsidP="000A79C0">
      <w:pPr>
        <w:rPr>
          <w:rFonts w:ascii="微软雅黑" w:eastAsia="微软雅黑" w:hAnsi="微软雅黑"/>
          <w:sz w:val="20"/>
          <w:szCs w:val="28"/>
        </w:rPr>
      </w:pPr>
    </w:p>
    <w:p w14:paraId="1981ADEA" w14:textId="1EF9B64A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74F934DE" w14:textId="05154B37" w:rsidR="00DE7E4C" w:rsidRPr="00AF5E7B" w:rsidRDefault="00675617" w:rsidP="00DE7E4C">
      <w:pPr>
        <w:pStyle w:val="2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管理员模式</w:t>
      </w:r>
    </w:p>
    <w:p w14:paraId="6CD2E4E9" w14:textId="71A4A90A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54F5E223" w14:textId="77F13C24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7C9D32B3" w14:textId="35AF0686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169A0226" w14:textId="2D511983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1B4C88CA" w14:textId="62286AD2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4396F865" w14:textId="11C40912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289CAADE" w14:textId="1D53CA63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3287F33C" w14:textId="248B1246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0648DA3B" w14:textId="33E8B1E5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00FD7B55" w14:textId="177116E4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6887E658" w14:textId="409CA82E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54ECC593" w14:textId="1A648294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1CF22A01" w14:textId="114231B9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337A3304" w14:textId="7203EBC1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1B783A02" w14:textId="6E5631F8" w:rsidR="003077DC" w:rsidRDefault="003077DC" w:rsidP="000A79C0">
      <w:pPr>
        <w:rPr>
          <w:rFonts w:ascii="微软雅黑" w:eastAsia="微软雅黑" w:hAnsi="微软雅黑"/>
          <w:sz w:val="20"/>
          <w:szCs w:val="28"/>
        </w:rPr>
      </w:pPr>
    </w:p>
    <w:p w14:paraId="3BE8A9A2" w14:textId="73F311D3" w:rsidR="00CD3AB7" w:rsidRPr="00DE6A0A" w:rsidRDefault="00CD3AB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5E4BDAB0" w14:textId="770D7671" w:rsidR="00CD3AB7" w:rsidRPr="00C66B2D" w:rsidRDefault="00C66B2D" w:rsidP="00BB18F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C66B2D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设备信息编辑</w:t>
      </w:r>
    </w:p>
    <w:p w14:paraId="7E6E3446" w14:textId="15FC3758" w:rsidR="00CD3AB7" w:rsidRDefault="00EB132A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EB132A">
        <w:rPr>
          <w:rFonts w:ascii="微软雅黑" w:eastAsia="微软雅黑" w:hAnsi="微软雅黑" w:hint="eastAsia"/>
          <w:sz w:val="20"/>
          <w:szCs w:val="28"/>
        </w:rPr>
        <w:t>点击左侧导航栏“设备中心”，查看已有设备</w:t>
      </w:r>
    </w:p>
    <w:p w14:paraId="07E3D96E" w14:textId="4B18F5C0" w:rsidR="00EB132A" w:rsidRDefault="00EB132A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1798A7B6" w14:textId="40E0B212" w:rsidR="00EB132A" w:rsidRDefault="00410743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71C25F9" wp14:editId="0B67C5E5">
            <wp:extent cx="6343650" cy="33191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6A0C" w14:textId="281BFADB" w:rsidR="00EB132A" w:rsidRDefault="000D6A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0D6AF4">
        <w:rPr>
          <w:rFonts w:ascii="微软雅黑" w:eastAsia="微软雅黑" w:hAnsi="微软雅黑" w:hint="eastAsia"/>
          <w:sz w:val="20"/>
          <w:szCs w:val="28"/>
        </w:rPr>
        <w:t>点击左上角新建设备，输入设备信息即可新建设备</w:t>
      </w:r>
    </w:p>
    <w:p w14:paraId="34A53994" w14:textId="786A0BA5" w:rsidR="002B5AA3" w:rsidRDefault="002B5AA3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1F959326" wp14:editId="582E045B">
            <wp:extent cx="6343650" cy="3101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AB0F" w14:textId="77777777" w:rsidR="002B5AA3" w:rsidRDefault="002B5AA3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489C1708" w14:textId="4A1C2431" w:rsidR="00EB132A" w:rsidRDefault="00450B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450B74">
        <w:rPr>
          <w:noProof/>
        </w:rPr>
        <w:drawing>
          <wp:inline distT="0" distB="0" distL="0" distR="0" wp14:anchorId="04A046D3" wp14:editId="38EC7B81">
            <wp:extent cx="6343650" cy="32677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B5AA" w14:textId="57841F74" w:rsidR="00EB132A" w:rsidRDefault="00450B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450B74">
        <w:rPr>
          <w:noProof/>
        </w:rPr>
        <w:lastRenderedPageBreak/>
        <w:drawing>
          <wp:inline distT="0" distB="0" distL="0" distR="0" wp14:anchorId="02B792D7" wp14:editId="60507616">
            <wp:extent cx="6343650" cy="33616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242" w14:textId="47A05C87" w:rsidR="00EB132A" w:rsidRDefault="00C64A26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C64A26">
        <w:rPr>
          <w:rFonts w:ascii="微软雅黑" w:eastAsia="微软雅黑" w:hAnsi="微软雅黑" w:hint="eastAsia"/>
          <w:sz w:val="20"/>
          <w:szCs w:val="28"/>
        </w:rPr>
        <w:t>点击设备右侧的更改按钮，进行设备信息的更改</w:t>
      </w:r>
    </w:p>
    <w:p w14:paraId="2756A531" w14:textId="79C209D5" w:rsidR="005C2D77" w:rsidRDefault="0039715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4001935" wp14:editId="19FDD0AF">
            <wp:extent cx="6343650" cy="33229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FE3E" w14:textId="092DE1F4" w:rsidR="005C2D77" w:rsidRDefault="00797B30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041F581" wp14:editId="0A332C3D">
            <wp:extent cx="6343650" cy="33083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3A18" w14:textId="22758938" w:rsidR="005C2D77" w:rsidRDefault="00907CBF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907CBF">
        <w:rPr>
          <w:rFonts w:ascii="微软雅黑" w:eastAsia="微软雅黑" w:hAnsi="微软雅黑" w:hint="eastAsia"/>
          <w:sz w:val="20"/>
          <w:szCs w:val="28"/>
        </w:rPr>
        <w:t>点击设备右侧的删除按钮即可删除设备</w:t>
      </w:r>
    </w:p>
    <w:p w14:paraId="6B7DE4F9" w14:textId="7C15D6F7" w:rsidR="00E7442D" w:rsidRDefault="007F3DA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6CE4C7DA" wp14:editId="73BBD1F7">
            <wp:extent cx="6343650" cy="32842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A06" w14:textId="7719BEDC" w:rsidR="00E7442D" w:rsidRDefault="00C36920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73C87689" wp14:editId="2C4FA616">
            <wp:extent cx="6343650" cy="3333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826" w14:textId="5FB26E3B" w:rsidR="00E7442D" w:rsidRDefault="00E6498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E64981">
        <w:rPr>
          <w:rFonts w:ascii="微软雅黑" w:eastAsia="微软雅黑" w:hAnsi="微软雅黑" w:hint="eastAsia"/>
          <w:sz w:val="20"/>
          <w:szCs w:val="28"/>
        </w:rPr>
        <w:t>还可以在右上角输入关键字，筛选出对应想要的设备</w:t>
      </w:r>
    </w:p>
    <w:p w14:paraId="5B3BC851" w14:textId="42512A73" w:rsidR="00E64981" w:rsidRDefault="002C36A6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3E6E5B9" wp14:editId="1CAEA70D">
            <wp:extent cx="6343650" cy="3317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A9F" w14:textId="032B1889" w:rsidR="00E64981" w:rsidRPr="001A1CCD" w:rsidRDefault="00870962" w:rsidP="00BB18F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1A1CCD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消息数据统计</w:t>
      </w:r>
    </w:p>
    <w:p w14:paraId="23280A93" w14:textId="1DFA5308" w:rsidR="00E64981" w:rsidRDefault="00CC0D78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CC0D78">
        <w:rPr>
          <w:rFonts w:ascii="微软雅黑" w:eastAsia="微软雅黑" w:hAnsi="微软雅黑" w:hint="eastAsia"/>
          <w:sz w:val="20"/>
          <w:szCs w:val="28"/>
        </w:rPr>
        <w:t>点击数据统计，选择对应的设备即可查看该设备的数据，此时也可以对正常消息和警告消息进行区分</w:t>
      </w:r>
    </w:p>
    <w:p w14:paraId="42AC4232" w14:textId="131C209D" w:rsidR="00E64981" w:rsidRPr="008B5C73" w:rsidRDefault="008B5C73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391BEA9F" wp14:editId="17D89A24">
            <wp:extent cx="6343650" cy="33007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E44A" w14:textId="296DD4BA" w:rsidR="00E64981" w:rsidRDefault="0036607B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36607B">
        <w:rPr>
          <w:rFonts w:ascii="微软雅黑" w:eastAsia="微软雅黑" w:hAnsi="微软雅黑" w:hint="eastAsia"/>
          <w:sz w:val="20"/>
          <w:szCs w:val="28"/>
        </w:rPr>
        <w:t>把y轴往下拉能看到地图，已经表明了该设备的历史轨迹</w:t>
      </w:r>
    </w:p>
    <w:p w14:paraId="4AE6AC41" w14:textId="1595B4D4" w:rsidR="00E64981" w:rsidRDefault="00C924E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B46E170" wp14:editId="29B47ABF">
            <wp:extent cx="6343650" cy="33089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B86A" w14:textId="1FFE8E20" w:rsidR="00E64981" w:rsidRPr="00A60B32" w:rsidRDefault="00C924E1" w:rsidP="00BB18F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A60B32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图表总览</w:t>
      </w:r>
    </w:p>
    <w:p w14:paraId="2B5E92CE" w14:textId="6882C817" w:rsidR="00E64981" w:rsidRDefault="00FA0089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FA0089">
        <w:rPr>
          <w:rFonts w:ascii="微软雅黑" w:eastAsia="微软雅黑" w:hAnsi="微软雅黑" w:hint="eastAsia"/>
          <w:sz w:val="20"/>
          <w:szCs w:val="28"/>
        </w:rPr>
        <w:t>点击左侧总览，可以看到**设备在线情况**，**过去七天设备新建情况**，**过去七天消息接受情况**，这三个图表，分别是饼状图，柱状图和折线图</w:t>
      </w:r>
    </w:p>
    <w:p w14:paraId="7C430A72" w14:textId="187D7E25" w:rsidR="00D55B4D" w:rsidRDefault="009827F6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15CFEED" wp14:editId="5F3BA2F3">
            <wp:extent cx="6343650" cy="3296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5B5E" w14:textId="7DA17876" w:rsidR="00FA26E5" w:rsidRPr="00C22F63" w:rsidRDefault="004D5D77" w:rsidP="00FA26E5">
      <w:pPr>
        <w:pStyle w:val="1"/>
        <w:spacing w:line="480" w:lineRule="auto"/>
        <w:rPr>
          <w:rFonts w:ascii="微软雅黑" w:eastAsia="微软雅黑" w:hAnsi="微软雅黑"/>
        </w:rPr>
      </w:pPr>
      <w:bookmarkStart w:id="8" w:name="_Toc153454790"/>
      <w:r>
        <w:rPr>
          <w:rFonts w:ascii="微软雅黑" w:eastAsia="微软雅黑" w:hAnsi="微软雅黑" w:hint="eastAsia"/>
        </w:rPr>
        <w:t>函数接口</w:t>
      </w:r>
      <w:bookmarkEnd w:id="8"/>
    </w:p>
    <w:p w14:paraId="3A986604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getMessage——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返回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MQTT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接收的消息</w:t>
      </w:r>
    </w:p>
    <w:p w14:paraId="038E84BE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0D8725F9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getMessage</w:t>
      </w:r>
    </w:p>
    <w:p w14:paraId="14C876BC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697FC364" w14:textId="77777777" w:rsidR="00146941" w:rsidRPr="00146941" w:rsidRDefault="00146941" w:rsidP="00146941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'clientId' : ...}</w:t>
      </w:r>
    </w:p>
    <w:p w14:paraId="6577BCE6" w14:textId="77777777" w:rsidR="00146941" w:rsidRPr="00146941" w:rsidRDefault="00146941" w:rsidP="00146941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clientId</w:t>
      </w:r>
      <w:r w:rsidRPr="00146941">
        <w:rPr>
          <w:rFonts w:ascii="Open Sans" w:hAnsi="Open Sans" w:cs="Open Sans"/>
          <w:color w:val="333333"/>
          <w:kern w:val="0"/>
          <w:sz w:val="24"/>
        </w:rPr>
        <w:t>：数据流编号</w:t>
      </w:r>
    </w:p>
    <w:p w14:paraId="3D96C123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功能：返回这个数据流编号的所有消息</w:t>
      </w:r>
    </w:p>
    <w:p w14:paraId="5B7C1FAC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43D80005" w14:textId="77777777" w:rsidR="00146941" w:rsidRPr="00146941" w:rsidRDefault="00146941" w:rsidP="00146941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5085A74B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alert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info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lat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lng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lastRenderedPageBreak/>
        <w:t>timestamp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}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326FBC2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register——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新用户注册</w:t>
      </w:r>
    </w:p>
    <w:p w14:paraId="039281E3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268D80C9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register</w:t>
      </w:r>
    </w:p>
    <w:p w14:paraId="1D927604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6C62683" w14:textId="77777777" w:rsidR="00146941" w:rsidRPr="00146941" w:rsidRDefault="00146941" w:rsidP="00146941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'name' : ..., 'password':..., 'email':..., }</w:t>
      </w:r>
    </w:p>
    <w:p w14:paraId="4AC025C3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功能：按照当前信息注册新用户</w:t>
      </w:r>
    </w:p>
    <w:p w14:paraId="48759031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61298649" w14:textId="77777777" w:rsidR="00146941" w:rsidRPr="00146941" w:rsidRDefault="00146941" w:rsidP="00146941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11117A3C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"Register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68B0FDC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tokenLogin——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使用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token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快速登录</w:t>
      </w:r>
    </w:p>
    <w:p w14:paraId="7FEC505F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27D44A78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tokenLogin</w:t>
      </w:r>
    </w:p>
    <w:p w14:paraId="16399E1C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3B735AB5" w14:textId="77777777" w:rsidR="00146941" w:rsidRPr="00146941" w:rsidRDefault="00146941" w:rsidP="00146941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...}</w:t>
      </w:r>
    </w:p>
    <w:p w14:paraId="536BB6FB" w14:textId="77777777" w:rsidR="00146941" w:rsidRPr="00146941" w:rsidRDefault="00146941" w:rsidP="00146941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：登录时候传回客户端的身份象征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</w:p>
    <w:p w14:paraId="6657A43B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功能：使用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快速登陆</w:t>
      </w:r>
    </w:p>
    <w:p w14:paraId="4B445E99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18EDF464" w14:textId="77777777" w:rsidR="00146941" w:rsidRPr="00146941" w:rsidRDefault="00146941" w:rsidP="00146941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BC56DE0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"login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token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0152A80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login——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用户登录</w:t>
      </w:r>
    </w:p>
    <w:p w14:paraId="270C61B8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210D94EE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login</w:t>
      </w:r>
    </w:p>
    <w:p w14:paraId="21173412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2356691" w14:textId="77777777" w:rsidR="00146941" w:rsidRPr="00146941" w:rsidRDefault="00146941" w:rsidP="00146941">
      <w:pPr>
        <w:widowControl/>
        <w:numPr>
          <w:ilvl w:val="1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'email' : ..., 'password':...}</w:t>
      </w:r>
    </w:p>
    <w:p w14:paraId="25AC7BD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功能：用户正常通过用户密码登录</w:t>
      </w:r>
    </w:p>
    <w:p w14:paraId="6518365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6CEA2AEE" w14:textId="77777777" w:rsidR="00146941" w:rsidRPr="00146941" w:rsidRDefault="00146941" w:rsidP="00146941">
      <w:pPr>
        <w:widowControl/>
        <w:numPr>
          <w:ilvl w:val="1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6E7DDF8C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"Login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token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DF5FE0F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getUser——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获取用户信息</w:t>
      </w:r>
    </w:p>
    <w:p w14:paraId="11207D90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267DB762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getUser</w:t>
      </w:r>
    </w:p>
    <w:p w14:paraId="3FF0FBAD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AF3E3DB" w14:textId="77777777" w:rsidR="00146941" w:rsidRPr="00146941" w:rsidRDefault="00146941" w:rsidP="00146941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...}</w:t>
      </w:r>
    </w:p>
    <w:p w14:paraId="19791164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功能：通过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解析并返回该用户的名字</w:t>
      </w:r>
    </w:p>
    <w:p w14:paraId="549CF215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23FFF7C8" w14:textId="77777777" w:rsidR="00146941" w:rsidRPr="00146941" w:rsidRDefault="00146941" w:rsidP="00146941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2DD17991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lastRenderedPageBreak/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"getSuccess"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userName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58317535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alterPassword——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更改密码</w:t>
      </w:r>
    </w:p>
    <w:p w14:paraId="7C6A61AB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1831E126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alterPassword</w:t>
      </w:r>
    </w:p>
    <w:p w14:paraId="4C972461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5D5B7235" w14:textId="77777777" w:rsidR="00146941" w:rsidRPr="00146941" w:rsidRDefault="00146941" w:rsidP="00146941">
      <w:pPr>
        <w:widowControl/>
        <w:numPr>
          <w:ilvl w:val="1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..., 'oldPsw':..., 'newPsw':...}</w:t>
      </w:r>
    </w:p>
    <w:p w14:paraId="18393459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功能：用户修改密码</w:t>
      </w:r>
    </w:p>
    <w:p w14:paraId="6599ECAF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5D19D1CF" w14:textId="77777777" w:rsidR="00146941" w:rsidRPr="00146941" w:rsidRDefault="00146941" w:rsidP="00146941">
      <w:pPr>
        <w:widowControl/>
        <w:numPr>
          <w:ilvl w:val="1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4292E30B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"Alter Psw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181CE59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alterName——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更改名字</w:t>
      </w:r>
    </w:p>
    <w:p w14:paraId="27A11F29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6B35360B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alterName</w:t>
      </w:r>
    </w:p>
    <w:p w14:paraId="73672F24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58886EB0" w14:textId="77777777" w:rsidR="00146941" w:rsidRPr="00146941" w:rsidRDefault="00146941" w:rsidP="0014694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..., 'newName':...}</w:t>
      </w:r>
    </w:p>
    <w:p w14:paraId="050B4476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功能：用户更改用户名，顺便把其他数据库的所有有关的都改了</w:t>
      </w:r>
    </w:p>
    <w:p w14:paraId="1C4E1346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7A4624F1" w14:textId="77777777" w:rsidR="00146941" w:rsidRPr="00146941" w:rsidRDefault="00146941" w:rsidP="0014694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0041A73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更改名字成功！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8779301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lastRenderedPageBreak/>
        <w:t>getDevice——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获取所有设备</w:t>
      </w:r>
    </w:p>
    <w:p w14:paraId="4E4F767D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59816D2E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getDevice</w:t>
      </w:r>
    </w:p>
    <w:p w14:paraId="55465A65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0706C8FC" w14:textId="77777777" w:rsidR="00146941" w:rsidRPr="00146941" w:rsidRDefault="00146941" w:rsidP="0014694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...}</w:t>
      </w:r>
    </w:p>
    <w:p w14:paraId="2A591B6D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功能：返回这个用户的所有设备</w:t>
      </w:r>
    </w:p>
    <w:p w14:paraId="377E010F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77FB7BD4" w14:textId="77777777" w:rsidR="00146941" w:rsidRPr="00146941" w:rsidRDefault="00146941" w:rsidP="0014694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05CA7CFD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id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name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description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create_time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user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}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4429AAE2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selectDevice——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设备搜索</w:t>
      </w:r>
    </w:p>
    <w:p w14:paraId="0D8D8A0E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09F5E86C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</w:p>
    <w:p w14:paraId="39E22697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33EF40E7" w14:textId="77777777" w:rsidR="00146941" w:rsidRPr="00146941" w:rsidRDefault="00146941" w:rsidP="00146941">
      <w:pPr>
        <w:widowControl/>
        <w:numPr>
          <w:ilvl w:val="1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..., 'name':...}</w:t>
      </w:r>
    </w:p>
    <w:p w14:paraId="7C99B3C8" w14:textId="77777777" w:rsidR="00146941" w:rsidRPr="00146941" w:rsidRDefault="00146941" w:rsidP="00146941">
      <w:pPr>
        <w:widowControl/>
        <w:numPr>
          <w:ilvl w:val="1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name</w:t>
      </w:r>
      <w:r w:rsidRPr="00146941">
        <w:rPr>
          <w:rFonts w:ascii="Open Sans" w:hAnsi="Open Sans" w:cs="Open Sans"/>
          <w:color w:val="333333"/>
          <w:kern w:val="0"/>
          <w:sz w:val="24"/>
        </w:rPr>
        <w:t>：想要搜索的字符串</w:t>
      </w:r>
    </w:p>
    <w:p w14:paraId="2F930601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功能：搜索并返回文件命含有相应字符串的设备</w:t>
      </w:r>
    </w:p>
    <w:p w14:paraId="365A2211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3AD9A784" w14:textId="77777777" w:rsidR="00146941" w:rsidRPr="00146941" w:rsidRDefault="00146941" w:rsidP="00146941">
      <w:pPr>
        <w:widowControl/>
        <w:numPr>
          <w:ilvl w:val="1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lastRenderedPageBreak/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4AFC356A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id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name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description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create_time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user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}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489A01C4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alterDevice——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更改设备信息</w:t>
      </w:r>
    </w:p>
    <w:p w14:paraId="5742A95F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3368944E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</w:p>
    <w:p w14:paraId="4E0E324D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1AC9622" w14:textId="77777777" w:rsidR="00146941" w:rsidRPr="00146941" w:rsidRDefault="00146941" w:rsidP="00146941">
      <w:pPr>
        <w:widowControl/>
        <w:numPr>
          <w:ilvl w:val="1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..., 'code':.., 'oldName':..., 'newName':..., 'description':...}</w:t>
      </w:r>
    </w:p>
    <w:p w14:paraId="250847E2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功能：根据原有的设备信息，更改之后传回来</w:t>
      </w:r>
    </w:p>
    <w:p w14:paraId="49BA5F0D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0DDD472C" w14:textId="77777777" w:rsidR="00146941" w:rsidRPr="00146941" w:rsidRDefault="00146941" w:rsidP="00146941">
      <w:pPr>
        <w:widowControl/>
        <w:numPr>
          <w:ilvl w:val="1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D002777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修改成功！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09F70130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createDevice——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新建设备</w:t>
      </w:r>
    </w:p>
    <w:p w14:paraId="63F532C7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50A9D9CE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</w:p>
    <w:p w14:paraId="1F1581B0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lastRenderedPageBreak/>
        <w:t>参数：</w:t>
      </w:r>
    </w:p>
    <w:p w14:paraId="171D0C37" w14:textId="77777777" w:rsidR="00146941" w:rsidRPr="00146941" w:rsidRDefault="00146941" w:rsidP="0014694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..., 'code':.., 'name':..., 'description':..., 'user':..., }</w:t>
      </w:r>
    </w:p>
    <w:p w14:paraId="506A5433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功能：根据前端传入的数据新建设备</w:t>
      </w:r>
    </w:p>
    <w:p w14:paraId="1A2D078A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4C86F8E5" w14:textId="77777777" w:rsidR="00146941" w:rsidRPr="00146941" w:rsidRDefault="00146941" w:rsidP="0014694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1075922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"create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41F3556D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deleteDevice——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删除设备</w:t>
      </w:r>
    </w:p>
    <w:p w14:paraId="2F211BFA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243B1672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</w:p>
    <w:p w14:paraId="09D8D7FA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5EE24D03" w14:textId="77777777" w:rsidR="00146941" w:rsidRPr="00146941" w:rsidRDefault="00146941" w:rsidP="00146941">
      <w:pPr>
        <w:widowControl/>
        <w:numPr>
          <w:ilvl w:val="1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..., 'name':... }</w:t>
      </w:r>
    </w:p>
    <w:p w14:paraId="2AB158F6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功能：根据前端传入的设备名删除设备，所以设备名必须唯一</w:t>
      </w:r>
    </w:p>
    <w:p w14:paraId="70AEAC48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78143AF7" w14:textId="77777777" w:rsidR="00146941" w:rsidRPr="00146941" w:rsidRDefault="00146941" w:rsidP="00146941">
      <w:pPr>
        <w:widowControl/>
        <w:numPr>
          <w:ilvl w:val="1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3B271CD4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删除设备成功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689B7AC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getRecentDevice——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获得七天内数据</w:t>
      </w:r>
    </w:p>
    <w:p w14:paraId="4C582656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6CC39DD0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getRecentDevice</w:t>
      </w:r>
    </w:p>
    <w:p w14:paraId="278A15F9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7779AA06" w14:textId="77777777" w:rsidR="00146941" w:rsidRPr="00146941" w:rsidRDefault="00146941" w:rsidP="0014694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...}</w:t>
      </w:r>
    </w:p>
    <w:p w14:paraId="117CADB5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功能：返回该用户所属的设备过去七天的新建情况</w:t>
      </w:r>
    </w:p>
    <w:p w14:paraId="7720A03D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lastRenderedPageBreak/>
        <w:t>返回值</w:t>
      </w:r>
    </w:p>
    <w:p w14:paraId="39B039CC" w14:textId="77777777" w:rsidR="00146941" w:rsidRPr="00146941" w:rsidRDefault="00146941" w:rsidP="0014694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38A627D8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"getRDSuccess!"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day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'06-19'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'06-20'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'06-21'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'06-22'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'06-23'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'06-24'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'06-25'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count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3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5953500D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getRecentMessage——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获得七天内消息</w:t>
      </w:r>
    </w:p>
    <w:p w14:paraId="6C32E09B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76DF8AFF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getRecentMessage</w:t>
      </w:r>
    </w:p>
    <w:p w14:paraId="78E46007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6C44F56F" w14:textId="77777777" w:rsidR="00146941" w:rsidRPr="00146941" w:rsidRDefault="00146941" w:rsidP="0014694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{ 'token' : ...}</w:t>
      </w:r>
    </w:p>
    <w:p w14:paraId="2C889E22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只是用来验证身份，返回七天内收到</w:t>
      </w:r>
      <w:r w:rsidRPr="00146941">
        <w:rPr>
          <w:rFonts w:ascii="Open Sans" w:hAnsi="Open Sans" w:cs="Open Sans"/>
          <w:color w:val="333333"/>
          <w:kern w:val="0"/>
          <w:sz w:val="24"/>
        </w:rPr>
        <w:t>mqtt</w:t>
      </w:r>
      <w:r w:rsidRPr="00146941">
        <w:rPr>
          <w:rFonts w:ascii="Open Sans" w:hAnsi="Open Sans" w:cs="Open Sans"/>
          <w:color w:val="333333"/>
          <w:kern w:val="0"/>
          <w:sz w:val="24"/>
        </w:rPr>
        <w:t>消息的情况，分为正常与预警</w:t>
      </w:r>
    </w:p>
    <w:p w14:paraId="10274D1B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4EC5B49D" w14:textId="77777777" w:rsidR="00146941" w:rsidRPr="00146941" w:rsidRDefault="00146941" w:rsidP="0014694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11AEC088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"getRMSuccess!"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day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'06-19'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'06-20'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'06-21'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'06-22'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'06-23'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'06-24'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'06-25'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total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4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normal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3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8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alert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5D59E7D5" w14:textId="26F85F8B" w:rsidR="00CD3AB7" w:rsidRPr="00146941" w:rsidRDefault="00CD3AB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21762B31" w14:textId="4D63CC85" w:rsidR="00FA26E5" w:rsidRDefault="00FA26E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08A9DC5E" w14:textId="77777777" w:rsidR="00FA26E5" w:rsidRPr="00F96737" w:rsidRDefault="00FA26E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2D2A7919" w14:textId="3EB24522" w:rsidR="00687EDD" w:rsidRPr="00C22F63" w:rsidRDefault="0007046C" w:rsidP="00C22F63">
      <w:pPr>
        <w:pStyle w:val="1"/>
        <w:spacing w:line="480" w:lineRule="auto"/>
        <w:rPr>
          <w:rFonts w:ascii="微软雅黑" w:eastAsia="微软雅黑" w:hAnsi="微软雅黑"/>
        </w:rPr>
      </w:pPr>
      <w:bookmarkStart w:id="9" w:name="_Toc153454791"/>
      <w:r>
        <w:rPr>
          <w:rFonts w:ascii="微软雅黑" w:eastAsia="微软雅黑" w:hAnsi="微软雅黑" w:hint="eastAsia"/>
        </w:rPr>
        <w:lastRenderedPageBreak/>
        <w:t>Q</w:t>
      </w:r>
      <w:r>
        <w:rPr>
          <w:rFonts w:ascii="微软雅黑" w:eastAsia="微软雅黑" w:hAnsi="微软雅黑"/>
        </w:rPr>
        <w:t xml:space="preserve">&amp;A </w:t>
      </w:r>
      <w:r>
        <w:rPr>
          <w:rFonts w:ascii="微软雅黑" w:eastAsia="微软雅黑" w:hAnsi="微软雅黑" w:hint="eastAsia"/>
        </w:rPr>
        <w:t>常见问题</w:t>
      </w:r>
      <w:bookmarkStart w:id="10" w:name="_Hlk152063010"/>
      <w:bookmarkEnd w:id="9"/>
    </w:p>
    <w:bookmarkEnd w:id="10"/>
    <w:p w14:paraId="4B50333C" w14:textId="77777777" w:rsidR="00F2039F" w:rsidRDefault="00F2039F" w:rsidP="007E495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F2039F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为什么目前只有device0001~device0005的数据流</w:t>
      </w:r>
    </w:p>
    <w:p w14:paraId="0E525B13" w14:textId="06A95989" w:rsidR="000942BB" w:rsidRDefault="00C348E3" w:rsidP="007E495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老师提供的客户端只能发送5个数据流</w:t>
      </w:r>
      <w:r w:rsidR="000346B3" w:rsidRPr="000346B3">
        <w:rPr>
          <w:rFonts w:ascii="微软雅黑" w:eastAsia="微软雅黑" w:hAnsi="微软雅黑" w:hint="eastAsia"/>
          <w:sz w:val="20"/>
          <w:szCs w:val="28"/>
        </w:rPr>
        <w:t>，所以只有这5个数据流，设置成其他数据流的话将会被变成离线状态，没有办法接受到任何消息</w:t>
      </w:r>
    </w:p>
    <w:p w14:paraId="31F9AC09" w14:textId="5249B5C7" w:rsidR="000942BB" w:rsidRDefault="000942BB" w:rsidP="007E495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70CF6B55" w14:textId="60558620" w:rsidR="000942BB" w:rsidRDefault="000942BB" w:rsidP="007E495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4C076958" w14:textId="77777777" w:rsidR="000942BB" w:rsidRPr="007E4957" w:rsidRDefault="000942BB" w:rsidP="007E4957">
      <w:pPr>
        <w:spacing w:line="480" w:lineRule="auto"/>
        <w:rPr>
          <w:rFonts w:ascii="微软雅黑" w:eastAsia="微软雅黑" w:hAnsi="微软雅黑"/>
        </w:rPr>
      </w:pPr>
    </w:p>
    <w:sectPr w:rsidR="000942BB" w:rsidRPr="007E4957" w:rsidSect="00B5445D">
      <w:footerReference w:type="default" r:id="rId41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5A55E" w14:textId="77777777" w:rsidR="002E441D" w:rsidRDefault="002E441D">
      <w:r>
        <w:separator/>
      </w:r>
    </w:p>
  </w:endnote>
  <w:endnote w:type="continuationSeparator" w:id="0">
    <w:p w14:paraId="25A81229" w14:textId="77777777" w:rsidR="002E441D" w:rsidRDefault="002E4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8875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3BB287" w14:textId="1C01C002" w:rsidR="00CA12BB" w:rsidRDefault="00CA12BB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FD7B95" w14:textId="6B3CBD6B" w:rsidR="00C31495" w:rsidRDefault="00C31495" w:rsidP="00B5445D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6A8A5" w14:textId="77777777" w:rsidR="002E441D" w:rsidRDefault="002E441D">
      <w:r>
        <w:separator/>
      </w:r>
    </w:p>
  </w:footnote>
  <w:footnote w:type="continuationSeparator" w:id="0">
    <w:p w14:paraId="3070313D" w14:textId="77777777" w:rsidR="002E441D" w:rsidRDefault="002E4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C79"/>
    <w:multiLevelType w:val="multilevel"/>
    <w:tmpl w:val="EB5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97B3AA9"/>
    <w:multiLevelType w:val="hybridMultilevel"/>
    <w:tmpl w:val="48381258"/>
    <w:lvl w:ilvl="0" w:tplc="F3FC8AE8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1E8560"/>
    <w:multiLevelType w:val="hybridMultilevel"/>
    <w:tmpl w:val="8FECEA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E4B5F8D"/>
    <w:multiLevelType w:val="multilevel"/>
    <w:tmpl w:val="F9B6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2E6D7C"/>
    <w:multiLevelType w:val="multilevel"/>
    <w:tmpl w:val="0CB8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4813A5"/>
    <w:multiLevelType w:val="multilevel"/>
    <w:tmpl w:val="8AB6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154B7D"/>
    <w:multiLevelType w:val="multilevel"/>
    <w:tmpl w:val="759A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5C3365"/>
    <w:multiLevelType w:val="multilevel"/>
    <w:tmpl w:val="E84C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06562"/>
    <w:multiLevelType w:val="multilevel"/>
    <w:tmpl w:val="4890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A0714B"/>
    <w:multiLevelType w:val="multilevel"/>
    <w:tmpl w:val="14CC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DA4504"/>
    <w:multiLevelType w:val="multilevel"/>
    <w:tmpl w:val="BC3CE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6B7E36"/>
    <w:multiLevelType w:val="hybridMultilevel"/>
    <w:tmpl w:val="5A37DD5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41523BC4"/>
    <w:multiLevelType w:val="hybridMultilevel"/>
    <w:tmpl w:val="31167DBA"/>
    <w:lvl w:ilvl="0" w:tplc="9B9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1B3538"/>
    <w:multiLevelType w:val="hybridMultilevel"/>
    <w:tmpl w:val="D59C6C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16" w15:restartNumberingAfterBreak="0">
    <w:nsid w:val="48663E5C"/>
    <w:multiLevelType w:val="multilevel"/>
    <w:tmpl w:val="27E0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AD23F2"/>
    <w:multiLevelType w:val="hybridMultilevel"/>
    <w:tmpl w:val="E0525C4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63A987"/>
    <w:multiLevelType w:val="singleLevel"/>
    <w:tmpl w:val="5663A987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6C22B1F"/>
    <w:multiLevelType w:val="multilevel"/>
    <w:tmpl w:val="DE9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6F246B"/>
    <w:multiLevelType w:val="multilevel"/>
    <w:tmpl w:val="9B58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03B49"/>
    <w:multiLevelType w:val="multilevel"/>
    <w:tmpl w:val="1B34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B25270B"/>
    <w:multiLevelType w:val="multilevel"/>
    <w:tmpl w:val="F46EC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2A7624"/>
    <w:multiLevelType w:val="multilevel"/>
    <w:tmpl w:val="101A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634F6C"/>
    <w:multiLevelType w:val="multilevel"/>
    <w:tmpl w:val="5FF4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05529E"/>
    <w:multiLevelType w:val="hybridMultilevel"/>
    <w:tmpl w:val="A30A5B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4"/>
        </w:tabs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28" w15:restartNumberingAfterBreak="0">
    <w:nsid w:val="77E02BB1"/>
    <w:multiLevelType w:val="hybridMultilevel"/>
    <w:tmpl w:val="B8E813F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29" w15:restartNumberingAfterBreak="0">
    <w:nsid w:val="7E7E6E47"/>
    <w:multiLevelType w:val="hybridMultilevel"/>
    <w:tmpl w:val="1B6C7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15"/>
  </w:num>
  <w:num w:numId="4">
    <w:abstractNumId w:val="27"/>
  </w:num>
  <w:num w:numId="5">
    <w:abstractNumId w:val="17"/>
  </w:num>
  <w:num w:numId="6">
    <w:abstractNumId w:val="2"/>
  </w:num>
  <w:num w:numId="7">
    <w:abstractNumId w:val="26"/>
  </w:num>
  <w:num w:numId="8">
    <w:abstractNumId w:val="29"/>
  </w:num>
  <w:num w:numId="9">
    <w:abstractNumId w:val="28"/>
  </w:num>
  <w:num w:numId="10">
    <w:abstractNumId w:val="12"/>
  </w:num>
  <w:num w:numId="11">
    <w:abstractNumId w:val="3"/>
  </w:num>
  <w:num w:numId="12">
    <w:abstractNumId w:val="18"/>
  </w:num>
  <w:num w:numId="13">
    <w:abstractNumId w:val="5"/>
  </w:num>
  <w:num w:numId="14">
    <w:abstractNumId w:val="0"/>
  </w:num>
  <w:num w:numId="15">
    <w:abstractNumId w:val="14"/>
  </w:num>
  <w:num w:numId="16">
    <w:abstractNumId w:val="13"/>
  </w:num>
  <w:num w:numId="17">
    <w:abstractNumId w:val="9"/>
  </w:num>
  <w:num w:numId="18">
    <w:abstractNumId w:val="4"/>
  </w:num>
  <w:num w:numId="19">
    <w:abstractNumId w:val="7"/>
  </w:num>
  <w:num w:numId="20">
    <w:abstractNumId w:val="19"/>
  </w:num>
  <w:num w:numId="21">
    <w:abstractNumId w:val="20"/>
  </w:num>
  <w:num w:numId="22">
    <w:abstractNumId w:val="21"/>
  </w:num>
  <w:num w:numId="23">
    <w:abstractNumId w:val="11"/>
  </w:num>
  <w:num w:numId="24">
    <w:abstractNumId w:val="24"/>
  </w:num>
  <w:num w:numId="25">
    <w:abstractNumId w:val="16"/>
  </w:num>
  <w:num w:numId="26">
    <w:abstractNumId w:val="8"/>
  </w:num>
  <w:num w:numId="27">
    <w:abstractNumId w:val="6"/>
  </w:num>
  <w:num w:numId="28">
    <w:abstractNumId w:val="23"/>
  </w:num>
  <w:num w:numId="29">
    <w:abstractNumId w:val="25"/>
  </w:num>
  <w:num w:numId="30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85"/>
    <w:rsid w:val="000023B1"/>
    <w:rsid w:val="00004FFF"/>
    <w:rsid w:val="000057FB"/>
    <w:rsid w:val="0000640F"/>
    <w:rsid w:val="000136BE"/>
    <w:rsid w:val="00013C97"/>
    <w:rsid w:val="00022824"/>
    <w:rsid w:val="00022F3C"/>
    <w:rsid w:val="00027C8A"/>
    <w:rsid w:val="000300CE"/>
    <w:rsid w:val="00033451"/>
    <w:rsid w:val="000346B3"/>
    <w:rsid w:val="00034BD1"/>
    <w:rsid w:val="00035E3F"/>
    <w:rsid w:val="00036639"/>
    <w:rsid w:val="0004495C"/>
    <w:rsid w:val="00045D7C"/>
    <w:rsid w:val="00055137"/>
    <w:rsid w:val="000555A3"/>
    <w:rsid w:val="000606A7"/>
    <w:rsid w:val="0007046C"/>
    <w:rsid w:val="00083B69"/>
    <w:rsid w:val="0009064E"/>
    <w:rsid w:val="0009184D"/>
    <w:rsid w:val="00091FB6"/>
    <w:rsid w:val="00093364"/>
    <w:rsid w:val="000942BB"/>
    <w:rsid w:val="0009746A"/>
    <w:rsid w:val="00097FE9"/>
    <w:rsid w:val="000A79C0"/>
    <w:rsid w:val="000B11EA"/>
    <w:rsid w:val="000B2775"/>
    <w:rsid w:val="000B3D37"/>
    <w:rsid w:val="000C1A0A"/>
    <w:rsid w:val="000C7615"/>
    <w:rsid w:val="000D1EC9"/>
    <w:rsid w:val="000D6AF4"/>
    <w:rsid w:val="000F4C2F"/>
    <w:rsid w:val="000F71F0"/>
    <w:rsid w:val="00101C8B"/>
    <w:rsid w:val="001035BB"/>
    <w:rsid w:val="00105E79"/>
    <w:rsid w:val="00114AAB"/>
    <w:rsid w:val="00117832"/>
    <w:rsid w:val="001249DF"/>
    <w:rsid w:val="00132356"/>
    <w:rsid w:val="0013295C"/>
    <w:rsid w:val="00140D28"/>
    <w:rsid w:val="00145D3A"/>
    <w:rsid w:val="00146941"/>
    <w:rsid w:val="001477A6"/>
    <w:rsid w:val="001478A6"/>
    <w:rsid w:val="001612A9"/>
    <w:rsid w:val="00165864"/>
    <w:rsid w:val="001725FD"/>
    <w:rsid w:val="00173B9C"/>
    <w:rsid w:val="00175456"/>
    <w:rsid w:val="0017673A"/>
    <w:rsid w:val="00184E9E"/>
    <w:rsid w:val="001979F5"/>
    <w:rsid w:val="001A1CCD"/>
    <w:rsid w:val="001B1BDD"/>
    <w:rsid w:val="001B364C"/>
    <w:rsid w:val="001B3A34"/>
    <w:rsid w:val="001C4765"/>
    <w:rsid w:val="001C5FE3"/>
    <w:rsid w:val="001D1850"/>
    <w:rsid w:val="001D19BB"/>
    <w:rsid w:val="001D621A"/>
    <w:rsid w:val="001E5A51"/>
    <w:rsid w:val="001E620C"/>
    <w:rsid w:val="001F51A3"/>
    <w:rsid w:val="001F5CC9"/>
    <w:rsid w:val="0020482F"/>
    <w:rsid w:val="00206153"/>
    <w:rsid w:val="00210E3D"/>
    <w:rsid w:val="002129D9"/>
    <w:rsid w:val="00220C4E"/>
    <w:rsid w:val="00225811"/>
    <w:rsid w:val="00231ADF"/>
    <w:rsid w:val="00233E50"/>
    <w:rsid w:val="002356F5"/>
    <w:rsid w:val="00235F56"/>
    <w:rsid w:val="00241D70"/>
    <w:rsid w:val="00252F02"/>
    <w:rsid w:val="00253038"/>
    <w:rsid w:val="00260F97"/>
    <w:rsid w:val="00263B32"/>
    <w:rsid w:val="0026503F"/>
    <w:rsid w:val="00266B7C"/>
    <w:rsid w:val="00266EE2"/>
    <w:rsid w:val="00277C89"/>
    <w:rsid w:val="00294DD1"/>
    <w:rsid w:val="002971C1"/>
    <w:rsid w:val="002A0A39"/>
    <w:rsid w:val="002A5C54"/>
    <w:rsid w:val="002A6BB9"/>
    <w:rsid w:val="002A742E"/>
    <w:rsid w:val="002B5AA3"/>
    <w:rsid w:val="002B70EC"/>
    <w:rsid w:val="002B747B"/>
    <w:rsid w:val="002C14E4"/>
    <w:rsid w:val="002C36A6"/>
    <w:rsid w:val="002C4F77"/>
    <w:rsid w:val="002C6D31"/>
    <w:rsid w:val="002D0F2C"/>
    <w:rsid w:val="002D26BA"/>
    <w:rsid w:val="002E049D"/>
    <w:rsid w:val="002E441D"/>
    <w:rsid w:val="002F1275"/>
    <w:rsid w:val="002F34EF"/>
    <w:rsid w:val="002F5A2E"/>
    <w:rsid w:val="002F5FFC"/>
    <w:rsid w:val="00300A5D"/>
    <w:rsid w:val="003077DC"/>
    <w:rsid w:val="003114A9"/>
    <w:rsid w:val="00317B4C"/>
    <w:rsid w:val="003202F8"/>
    <w:rsid w:val="00322FBF"/>
    <w:rsid w:val="00323DA6"/>
    <w:rsid w:val="00333975"/>
    <w:rsid w:val="00333C2A"/>
    <w:rsid w:val="003418CF"/>
    <w:rsid w:val="00342BF6"/>
    <w:rsid w:val="00356A6A"/>
    <w:rsid w:val="0036607B"/>
    <w:rsid w:val="00380157"/>
    <w:rsid w:val="0038236A"/>
    <w:rsid w:val="003863C3"/>
    <w:rsid w:val="00393248"/>
    <w:rsid w:val="00396FBA"/>
    <w:rsid w:val="00397155"/>
    <w:rsid w:val="003A19FE"/>
    <w:rsid w:val="003A2FCC"/>
    <w:rsid w:val="003A4913"/>
    <w:rsid w:val="003A4E7B"/>
    <w:rsid w:val="003A5A70"/>
    <w:rsid w:val="003A6542"/>
    <w:rsid w:val="003B11A9"/>
    <w:rsid w:val="003B1E81"/>
    <w:rsid w:val="003B31FB"/>
    <w:rsid w:val="003B40DE"/>
    <w:rsid w:val="003B502C"/>
    <w:rsid w:val="003C6358"/>
    <w:rsid w:val="003C6BD1"/>
    <w:rsid w:val="003E6C28"/>
    <w:rsid w:val="003F7E1D"/>
    <w:rsid w:val="0040389D"/>
    <w:rsid w:val="004051CD"/>
    <w:rsid w:val="00405E71"/>
    <w:rsid w:val="00410743"/>
    <w:rsid w:val="00411ABA"/>
    <w:rsid w:val="00412E7B"/>
    <w:rsid w:val="00423A87"/>
    <w:rsid w:val="00426A03"/>
    <w:rsid w:val="00430CEC"/>
    <w:rsid w:val="004318F1"/>
    <w:rsid w:val="00432F35"/>
    <w:rsid w:val="004358BB"/>
    <w:rsid w:val="00440087"/>
    <w:rsid w:val="004418F5"/>
    <w:rsid w:val="004423BC"/>
    <w:rsid w:val="00450B74"/>
    <w:rsid w:val="00452A84"/>
    <w:rsid w:val="00452C27"/>
    <w:rsid w:val="00453722"/>
    <w:rsid w:val="00453DD7"/>
    <w:rsid w:val="00464BD2"/>
    <w:rsid w:val="00465AAE"/>
    <w:rsid w:val="004675F3"/>
    <w:rsid w:val="00467CA1"/>
    <w:rsid w:val="00471F1E"/>
    <w:rsid w:val="00475A50"/>
    <w:rsid w:val="004773A8"/>
    <w:rsid w:val="0048283D"/>
    <w:rsid w:val="00485D5C"/>
    <w:rsid w:val="00487393"/>
    <w:rsid w:val="00497D5E"/>
    <w:rsid w:val="004A2121"/>
    <w:rsid w:val="004B13F4"/>
    <w:rsid w:val="004B33A8"/>
    <w:rsid w:val="004B78AF"/>
    <w:rsid w:val="004C2D4C"/>
    <w:rsid w:val="004C5FD6"/>
    <w:rsid w:val="004C77E0"/>
    <w:rsid w:val="004D1AD6"/>
    <w:rsid w:val="004D3328"/>
    <w:rsid w:val="004D4374"/>
    <w:rsid w:val="004D4639"/>
    <w:rsid w:val="004D5D77"/>
    <w:rsid w:val="004D7070"/>
    <w:rsid w:val="004E7631"/>
    <w:rsid w:val="004F42B1"/>
    <w:rsid w:val="0050073A"/>
    <w:rsid w:val="0050581E"/>
    <w:rsid w:val="0050718A"/>
    <w:rsid w:val="00507B67"/>
    <w:rsid w:val="0051484F"/>
    <w:rsid w:val="00516738"/>
    <w:rsid w:val="00520F74"/>
    <w:rsid w:val="005512C6"/>
    <w:rsid w:val="00566785"/>
    <w:rsid w:val="005727F4"/>
    <w:rsid w:val="005743D6"/>
    <w:rsid w:val="005770CE"/>
    <w:rsid w:val="00583144"/>
    <w:rsid w:val="00587B37"/>
    <w:rsid w:val="005945A3"/>
    <w:rsid w:val="00595A3C"/>
    <w:rsid w:val="00596353"/>
    <w:rsid w:val="005A7C33"/>
    <w:rsid w:val="005B2C60"/>
    <w:rsid w:val="005B42E3"/>
    <w:rsid w:val="005C06AA"/>
    <w:rsid w:val="005C2D77"/>
    <w:rsid w:val="005C3391"/>
    <w:rsid w:val="005C5E0D"/>
    <w:rsid w:val="005D45E5"/>
    <w:rsid w:val="005E1C0B"/>
    <w:rsid w:val="005E2B71"/>
    <w:rsid w:val="005E42A0"/>
    <w:rsid w:val="005E43E2"/>
    <w:rsid w:val="005E79B9"/>
    <w:rsid w:val="005E7E4C"/>
    <w:rsid w:val="005F3195"/>
    <w:rsid w:val="00604441"/>
    <w:rsid w:val="00604C47"/>
    <w:rsid w:val="006063BA"/>
    <w:rsid w:val="0061006F"/>
    <w:rsid w:val="0061292E"/>
    <w:rsid w:val="00613E72"/>
    <w:rsid w:val="00617267"/>
    <w:rsid w:val="00622B9E"/>
    <w:rsid w:val="00625432"/>
    <w:rsid w:val="006431D9"/>
    <w:rsid w:val="00643658"/>
    <w:rsid w:val="00647402"/>
    <w:rsid w:val="006527F4"/>
    <w:rsid w:val="00657D0C"/>
    <w:rsid w:val="00657D1F"/>
    <w:rsid w:val="00661180"/>
    <w:rsid w:val="00675617"/>
    <w:rsid w:val="00676FFB"/>
    <w:rsid w:val="00677081"/>
    <w:rsid w:val="00683223"/>
    <w:rsid w:val="00687EDD"/>
    <w:rsid w:val="00690B9C"/>
    <w:rsid w:val="0069391D"/>
    <w:rsid w:val="006A194B"/>
    <w:rsid w:val="006A35B1"/>
    <w:rsid w:val="006A3812"/>
    <w:rsid w:val="006A6044"/>
    <w:rsid w:val="006B1B53"/>
    <w:rsid w:val="006B1D1F"/>
    <w:rsid w:val="006B331D"/>
    <w:rsid w:val="006C0436"/>
    <w:rsid w:val="006C34CB"/>
    <w:rsid w:val="006C439E"/>
    <w:rsid w:val="006C4D4F"/>
    <w:rsid w:val="006D5E1A"/>
    <w:rsid w:val="006E4DE5"/>
    <w:rsid w:val="006F1285"/>
    <w:rsid w:val="006F262F"/>
    <w:rsid w:val="006F48B1"/>
    <w:rsid w:val="006F6E28"/>
    <w:rsid w:val="007026D9"/>
    <w:rsid w:val="00706BE2"/>
    <w:rsid w:val="0071436B"/>
    <w:rsid w:val="00716253"/>
    <w:rsid w:val="00721B49"/>
    <w:rsid w:val="007221A6"/>
    <w:rsid w:val="00723909"/>
    <w:rsid w:val="007246C3"/>
    <w:rsid w:val="007253FC"/>
    <w:rsid w:val="0072554F"/>
    <w:rsid w:val="00731E1D"/>
    <w:rsid w:val="00733218"/>
    <w:rsid w:val="00733C2A"/>
    <w:rsid w:val="00736211"/>
    <w:rsid w:val="0073677F"/>
    <w:rsid w:val="00760228"/>
    <w:rsid w:val="007630D5"/>
    <w:rsid w:val="0076333E"/>
    <w:rsid w:val="00763D96"/>
    <w:rsid w:val="00767BBD"/>
    <w:rsid w:val="00767C7B"/>
    <w:rsid w:val="00774790"/>
    <w:rsid w:val="00780C8C"/>
    <w:rsid w:val="00783678"/>
    <w:rsid w:val="00785811"/>
    <w:rsid w:val="00795F1F"/>
    <w:rsid w:val="0079729E"/>
    <w:rsid w:val="00797B30"/>
    <w:rsid w:val="007C376B"/>
    <w:rsid w:val="007C44B7"/>
    <w:rsid w:val="007C47B2"/>
    <w:rsid w:val="007C7067"/>
    <w:rsid w:val="007C7EA3"/>
    <w:rsid w:val="007D204E"/>
    <w:rsid w:val="007D2CCD"/>
    <w:rsid w:val="007D5E9E"/>
    <w:rsid w:val="007E1403"/>
    <w:rsid w:val="007E38A9"/>
    <w:rsid w:val="007E4957"/>
    <w:rsid w:val="007F0C6C"/>
    <w:rsid w:val="007F3DA5"/>
    <w:rsid w:val="007F7CCD"/>
    <w:rsid w:val="00800057"/>
    <w:rsid w:val="00800C0C"/>
    <w:rsid w:val="00801764"/>
    <w:rsid w:val="0080331F"/>
    <w:rsid w:val="00805C6C"/>
    <w:rsid w:val="00807891"/>
    <w:rsid w:val="0081118B"/>
    <w:rsid w:val="0081143B"/>
    <w:rsid w:val="008154B9"/>
    <w:rsid w:val="008159BF"/>
    <w:rsid w:val="00816877"/>
    <w:rsid w:val="008247BA"/>
    <w:rsid w:val="00832D4E"/>
    <w:rsid w:val="00834753"/>
    <w:rsid w:val="008375A9"/>
    <w:rsid w:val="00846F8B"/>
    <w:rsid w:val="008504D4"/>
    <w:rsid w:val="00850FE4"/>
    <w:rsid w:val="00852AF1"/>
    <w:rsid w:val="00853E9B"/>
    <w:rsid w:val="00855EAF"/>
    <w:rsid w:val="00860186"/>
    <w:rsid w:val="0086295B"/>
    <w:rsid w:val="00865460"/>
    <w:rsid w:val="008668A0"/>
    <w:rsid w:val="00870962"/>
    <w:rsid w:val="008719D2"/>
    <w:rsid w:val="00883922"/>
    <w:rsid w:val="00884A0E"/>
    <w:rsid w:val="008972AC"/>
    <w:rsid w:val="008A04F2"/>
    <w:rsid w:val="008A23C3"/>
    <w:rsid w:val="008A29FC"/>
    <w:rsid w:val="008A6009"/>
    <w:rsid w:val="008B0D8C"/>
    <w:rsid w:val="008B1482"/>
    <w:rsid w:val="008B5C73"/>
    <w:rsid w:val="008B64DC"/>
    <w:rsid w:val="008B7E75"/>
    <w:rsid w:val="008C414B"/>
    <w:rsid w:val="008C47D6"/>
    <w:rsid w:val="008D0456"/>
    <w:rsid w:val="008D15EA"/>
    <w:rsid w:val="008D79F5"/>
    <w:rsid w:val="008F25C4"/>
    <w:rsid w:val="00900F20"/>
    <w:rsid w:val="00902BFD"/>
    <w:rsid w:val="00903609"/>
    <w:rsid w:val="00907CBF"/>
    <w:rsid w:val="00910199"/>
    <w:rsid w:val="00910641"/>
    <w:rsid w:val="00911D8B"/>
    <w:rsid w:val="00925441"/>
    <w:rsid w:val="009275CC"/>
    <w:rsid w:val="0092765D"/>
    <w:rsid w:val="00931267"/>
    <w:rsid w:val="009318FD"/>
    <w:rsid w:val="009408D5"/>
    <w:rsid w:val="00941D23"/>
    <w:rsid w:val="0094629C"/>
    <w:rsid w:val="00962811"/>
    <w:rsid w:val="00963186"/>
    <w:rsid w:val="009727FE"/>
    <w:rsid w:val="00980E4C"/>
    <w:rsid w:val="00980E7D"/>
    <w:rsid w:val="00980ECA"/>
    <w:rsid w:val="009827F6"/>
    <w:rsid w:val="009843CE"/>
    <w:rsid w:val="0099591B"/>
    <w:rsid w:val="009A0695"/>
    <w:rsid w:val="009A2C1B"/>
    <w:rsid w:val="009A4152"/>
    <w:rsid w:val="009A4809"/>
    <w:rsid w:val="009B1387"/>
    <w:rsid w:val="009C05D8"/>
    <w:rsid w:val="009C484E"/>
    <w:rsid w:val="009C4A9C"/>
    <w:rsid w:val="009C6E9F"/>
    <w:rsid w:val="009C7985"/>
    <w:rsid w:val="009D44A9"/>
    <w:rsid w:val="009E09AD"/>
    <w:rsid w:val="009E67EA"/>
    <w:rsid w:val="009E6F4F"/>
    <w:rsid w:val="009F0B34"/>
    <w:rsid w:val="009F5DB8"/>
    <w:rsid w:val="00A00CF5"/>
    <w:rsid w:val="00A054E3"/>
    <w:rsid w:val="00A22926"/>
    <w:rsid w:val="00A26997"/>
    <w:rsid w:val="00A26DEC"/>
    <w:rsid w:val="00A32B07"/>
    <w:rsid w:val="00A34837"/>
    <w:rsid w:val="00A51C1D"/>
    <w:rsid w:val="00A52B9B"/>
    <w:rsid w:val="00A5705C"/>
    <w:rsid w:val="00A60B32"/>
    <w:rsid w:val="00A6289F"/>
    <w:rsid w:val="00A63AA1"/>
    <w:rsid w:val="00A65C21"/>
    <w:rsid w:val="00A660D0"/>
    <w:rsid w:val="00A677B6"/>
    <w:rsid w:val="00A804C1"/>
    <w:rsid w:val="00A856E8"/>
    <w:rsid w:val="00A860AB"/>
    <w:rsid w:val="00A900E3"/>
    <w:rsid w:val="00A905FF"/>
    <w:rsid w:val="00A917A0"/>
    <w:rsid w:val="00A9693D"/>
    <w:rsid w:val="00AB7F04"/>
    <w:rsid w:val="00AC75BE"/>
    <w:rsid w:val="00AD005E"/>
    <w:rsid w:val="00AD2749"/>
    <w:rsid w:val="00AD68F2"/>
    <w:rsid w:val="00AD6E53"/>
    <w:rsid w:val="00AE29BC"/>
    <w:rsid w:val="00AF2D6D"/>
    <w:rsid w:val="00AF5E7B"/>
    <w:rsid w:val="00B04918"/>
    <w:rsid w:val="00B11145"/>
    <w:rsid w:val="00B232B4"/>
    <w:rsid w:val="00B241E2"/>
    <w:rsid w:val="00B249D0"/>
    <w:rsid w:val="00B272B0"/>
    <w:rsid w:val="00B35733"/>
    <w:rsid w:val="00B406FC"/>
    <w:rsid w:val="00B428BD"/>
    <w:rsid w:val="00B5445D"/>
    <w:rsid w:val="00B57107"/>
    <w:rsid w:val="00B6215C"/>
    <w:rsid w:val="00B65421"/>
    <w:rsid w:val="00B71159"/>
    <w:rsid w:val="00B73718"/>
    <w:rsid w:val="00B75440"/>
    <w:rsid w:val="00B766B1"/>
    <w:rsid w:val="00B80EF5"/>
    <w:rsid w:val="00B82056"/>
    <w:rsid w:val="00B9220A"/>
    <w:rsid w:val="00BB18F7"/>
    <w:rsid w:val="00BB2C05"/>
    <w:rsid w:val="00BB3AAA"/>
    <w:rsid w:val="00BB621A"/>
    <w:rsid w:val="00BD17B8"/>
    <w:rsid w:val="00BD3602"/>
    <w:rsid w:val="00BD7735"/>
    <w:rsid w:val="00BE7307"/>
    <w:rsid w:val="00BF3F5F"/>
    <w:rsid w:val="00BF402A"/>
    <w:rsid w:val="00C011DD"/>
    <w:rsid w:val="00C10E16"/>
    <w:rsid w:val="00C14795"/>
    <w:rsid w:val="00C202EC"/>
    <w:rsid w:val="00C22F63"/>
    <w:rsid w:val="00C238EC"/>
    <w:rsid w:val="00C266B6"/>
    <w:rsid w:val="00C31495"/>
    <w:rsid w:val="00C31BAD"/>
    <w:rsid w:val="00C348E3"/>
    <w:rsid w:val="00C36920"/>
    <w:rsid w:val="00C36EF5"/>
    <w:rsid w:val="00C405AA"/>
    <w:rsid w:val="00C43BA1"/>
    <w:rsid w:val="00C45DBD"/>
    <w:rsid w:val="00C54122"/>
    <w:rsid w:val="00C64A26"/>
    <w:rsid w:val="00C66B2D"/>
    <w:rsid w:val="00C707FD"/>
    <w:rsid w:val="00C71469"/>
    <w:rsid w:val="00C74CE0"/>
    <w:rsid w:val="00C75DFF"/>
    <w:rsid w:val="00C75E75"/>
    <w:rsid w:val="00C77787"/>
    <w:rsid w:val="00C82D37"/>
    <w:rsid w:val="00C924E1"/>
    <w:rsid w:val="00C953A4"/>
    <w:rsid w:val="00CA040E"/>
    <w:rsid w:val="00CA12BB"/>
    <w:rsid w:val="00CA1ACE"/>
    <w:rsid w:val="00CA36D7"/>
    <w:rsid w:val="00CB79B7"/>
    <w:rsid w:val="00CC0919"/>
    <w:rsid w:val="00CC0D78"/>
    <w:rsid w:val="00CC4D2C"/>
    <w:rsid w:val="00CD1391"/>
    <w:rsid w:val="00CD3AB7"/>
    <w:rsid w:val="00CD5F96"/>
    <w:rsid w:val="00CD7A0B"/>
    <w:rsid w:val="00CD7B32"/>
    <w:rsid w:val="00CE6A48"/>
    <w:rsid w:val="00CF2571"/>
    <w:rsid w:val="00CF6FE3"/>
    <w:rsid w:val="00D01684"/>
    <w:rsid w:val="00D0671A"/>
    <w:rsid w:val="00D2005B"/>
    <w:rsid w:val="00D33D39"/>
    <w:rsid w:val="00D36757"/>
    <w:rsid w:val="00D411EB"/>
    <w:rsid w:val="00D43160"/>
    <w:rsid w:val="00D47C86"/>
    <w:rsid w:val="00D50204"/>
    <w:rsid w:val="00D509B9"/>
    <w:rsid w:val="00D55B4D"/>
    <w:rsid w:val="00D56881"/>
    <w:rsid w:val="00D60549"/>
    <w:rsid w:val="00D61379"/>
    <w:rsid w:val="00D666C2"/>
    <w:rsid w:val="00D732BF"/>
    <w:rsid w:val="00D824E9"/>
    <w:rsid w:val="00D86303"/>
    <w:rsid w:val="00D94235"/>
    <w:rsid w:val="00D96B4A"/>
    <w:rsid w:val="00DA4657"/>
    <w:rsid w:val="00DA60BE"/>
    <w:rsid w:val="00DB35BA"/>
    <w:rsid w:val="00DB49CF"/>
    <w:rsid w:val="00DB567B"/>
    <w:rsid w:val="00DC1D49"/>
    <w:rsid w:val="00DC5A91"/>
    <w:rsid w:val="00DE310F"/>
    <w:rsid w:val="00DE4234"/>
    <w:rsid w:val="00DE5F65"/>
    <w:rsid w:val="00DE6A0A"/>
    <w:rsid w:val="00DE7E4C"/>
    <w:rsid w:val="00DF1E58"/>
    <w:rsid w:val="00DF368A"/>
    <w:rsid w:val="00DF713C"/>
    <w:rsid w:val="00E01D69"/>
    <w:rsid w:val="00E03663"/>
    <w:rsid w:val="00E23CC4"/>
    <w:rsid w:val="00E4038F"/>
    <w:rsid w:val="00E50ECF"/>
    <w:rsid w:val="00E52E23"/>
    <w:rsid w:val="00E564D1"/>
    <w:rsid w:val="00E604D6"/>
    <w:rsid w:val="00E64981"/>
    <w:rsid w:val="00E64AB9"/>
    <w:rsid w:val="00E73782"/>
    <w:rsid w:val="00E7442D"/>
    <w:rsid w:val="00E82B72"/>
    <w:rsid w:val="00E82C9C"/>
    <w:rsid w:val="00E91235"/>
    <w:rsid w:val="00E93357"/>
    <w:rsid w:val="00E94C8E"/>
    <w:rsid w:val="00EA621E"/>
    <w:rsid w:val="00EA7461"/>
    <w:rsid w:val="00EA7E90"/>
    <w:rsid w:val="00EB0642"/>
    <w:rsid w:val="00EB132A"/>
    <w:rsid w:val="00EB5C00"/>
    <w:rsid w:val="00EC3C27"/>
    <w:rsid w:val="00EC4DB8"/>
    <w:rsid w:val="00ED125F"/>
    <w:rsid w:val="00EE7635"/>
    <w:rsid w:val="00EF1A26"/>
    <w:rsid w:val="00EF1B79"/>
    <w:rsid w:val="00EF2BAF"/>
    <w:rsid w:val="00EF35E0"/>
    <w:rsid w:val="00F00488"/>
    <w:rsid w:val="00F004B0"/>
    <w:rsid w:val="00F11FDD"/>
    <w:rsid w:val="00F1440F"/>
    <w:rsid w:val="00F176A7"/>
    <w:rsid w:val="00F2039F"/>
    <w:rsid w:val="00F25EA9"/>
    <w:rsid w:val="00F2600A"/>
    <w:rsid w:val="00F304EF"/>
    <w:rsid w:val="00F31970"/>
    <w:rsid w:val="00F3455F"/>
    <w:rsid w:val="00F3633F"/>
    <w:rsid w:val="00F42DB1"/>
    <w:rsid w:val="00F5063C"/>
    <w:rsid w:val="00F52D4E"/>
    <w:rsid w:val="00F56469"/>
    <w:rsid w:val="00F56622"/>
    <w:rsid w:val="00F61D4E"/>
    <w:rsid w:val="00F70D24"/>
    <w:rsid w:val="00F778FB"/>
    <w:rsid w:val="00F77B39"/>
    <w:rsid w:val="00F806D9"/>
    <w:rsid w:val="00F8663B"/>
    <w:rsid w:val="00F868E0"/>
    <w:rsid w:val="00F90CC0"/>
    <w:rsid w:val="00F946F9"/>
    <w:rsid w:val="00F96737"/>
    <w:rsid w:val="00F979C6"/>
    <w:rsid w:val="00FA0089"/>
    <w:rsid w:val="00FA0D9C"/>
    <w:rsid w:val="00FA26E5"/>
    <w:rsid w:val="00FA37EA"/>
    <w:rsid w:val="00FA532D"/>
    <w:rsid w:val="00FA7AC1"/>
    <w:rsid w:val="00FC4245"/>
    <w:rsid w:val="00FC6253"/>
    <w:rsid w:val="00FE2C1B"/>
    <w:rsid w:val="00FF194B"/>
    <w:rsid w:val="00FF2220"/>
    <w:rsid w:val="00FF2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64BD2"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2"/>
    <w:next w:val="a2"/>
    <w:qFormat/>
    <w:rsid w:val="00E82C9C"/>
    <w:pPr>
      <w:keepNext/>
      <w:keepLines/>
      <w:numPr>
        <w:numId w:val="4"/>
      </w:numPr>
      <w:spacing w:before="120" w:after="12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4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4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4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 w:val="24"/>
      <w:szCs w:val="28"/>
    </w:rPr>
  </w:style>
  <w:style w:type="paragraph" w:styleId="5">
    <w:name w:val="heading 5"/>
    <w:basedOn w:val="a2"/>
    <w:next w:val="a2"/>
    <w:link w:val="50"/>
    <w:semiHidden/>
    <w:unhideWhenUsed/>
    <w:qFormat/>
    <w:rsid w:val="006F48B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qFormat/>
    <w:rsid w:val="00D43160"/>
    <w:pPr>
      <w:spacing w:before="240" w:after="60"/>
      <w:jc w:val="center"/>
      <w:outlineLvl w:val="0"/>
    </w:pPr>
    <w:rPr>
      <w:rFonts w:ascii="Arial Black" w:eastAsia="仿宋_GB2312" w:hAnsi="Arial Black" w:cs="Arial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"/>
      </w:numPr>
    </w:pPr>
  </w:style>
  <w:style w:type="numbering" w:customStyle="1" w:styleId="a1">
    <w:name w:val="缩进项目符号"/>
    <w:basedOn w:val="a5"/>
    <w:rsid w:val="00033451"/>
    <w:pPr>
      <w:numPr>
        <w:numId w:val="2"/>
      </w:numPr>
    </w:pPr>
  </w:style>
  <w:style w:type="numbering" w:customStyle="1" w:styleId="a0">
    <w:name w:val="参考文献列表"/>
    <w:basedOn w:val="a5"/>
    <w:rsid w:val="00800C0C"/>
    <w:pPr>
      <w:numPr>
        <w:numId w:val="3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link w:val="ad"/>
    <w:uiPriority w:val="99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e">
    <w:name w:val="page number"/>
    <w:basedOn w:val="a3"/>
    <w:rsid w:val="00B5445D"/>
  </w:style>
  <w:style w:type="paragraph" w:styleId="af">
    <w:name w:val="Document Map"/>
    <w:basedOn w:val="a2"/>
    <w:semiHidden/>
    <w:rsid w:val="00CD5F96"/>
    <w:pPr>
      <w:shd w:val="clear" w:color="auto" w:fill="000080"/>
    </w:pPr>
  </w:style>
  <w:style w:type="character" w:styleId="af0">
    <w:name w:val="Strong"/>
    <w:uiPriority w:val="22"/>
    <w:qFormat/>
    <w:rsid w:val="00677081"/>
    <w:rPr>
      <w:b/>
      <w:bCs/>
    </w:rPr>
  </w:style>
  <w:style w:type="paragraph" w:customStyle="1" w:styleId="af1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2">
    <w:name w:val="上标"/>
    <w:rsid w:val="0004495C"/>
    <w:rPr>
      <w:vertAlign w:val="superscript"/>
    </w:rPr>
  </w:style>
  <w:style w:type="character" w:customStyle="1" w:styleId="af3">
    <w:name w:val="下标"/>
    <w:rsid w:val="0004495C"/>
    <w:rPr>
      <w:vertAlign w:val="subscript"/>
    </w:rPr>
  </w:style>
  <w:style w:type="character" w:styleId="af4">
    <w:name w:val="Hyperlink"/>
    <w:uiPriority w:val="99"/>
    <w:rsid w:val="000F71F0"/>
    <w:rPr>
      <w:color w:val="0000FF"/>
      <w:u w:val="single"/>
    </w:rPr>
  </w:style>
  <w:style w:type="paragraph" w:styleId="af5">
    <w:name w:val="List Paragraph"/>
    <w:basedOn w:val="a2"/>
    <w:uiPriority w:val="34"/>
    <w:qFormat/>
    <w:rsid w:val="00EE7635"/>
    <w:pPr>
      <w:ind w:firstLineChars="200" w:firstLine="420"/>
    </w:pPr>
  </w:style>
  <w:style w:type="character" w:customStyle="1" w:styleId="ad">
    <w:name w:val="页脚 字符"/>
    <w:basedOn w:val="a3"/>
    <w:link w:val="ac"/>
    <w:uiPriority w:val="99"/>
    <w:rsid w:val="00CA12BB"/>
    <w:rPr>
      <w:kern w:val="2"/>
      <w:sz w:val="18"/>
      <w:szCs w:val="18"/>
    </w:rPr>
  </w:style>
  <w:style w:type="paragraph" w:customStyle="1" w:styleId="Default">
    <w:name w:val="Default"/>
    <w:rsid w:val="004E763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0B3D3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0B3D37"/>
    <w:rPr>
      <w:rFonts w:asciiTheme="minorHAnsi" w:hAnsiTheme="minorHAnsi" w:cstheme="minorBidi"/>
      <w:sz w:val="24"/>
      <w:szCs w:val="22"/>
    </w:rPr>
  </w:style>
  <w:style w:type="paragraph" w:styleId="TOC2">
    <w:name w:val="toc 2"/>
    <w:basedOn w:val="a2"/>
    <w:next w:val="a2"/>
    <w:autoRedefine/>
    <w:uiPriority w:val="39"/>
    <w:unhideWhenUsed/>
    <w:rsid w:val="000B3D37"/>
    <w:pPr>
      <w:ind w:leftChars="200" w:left="420"/>
    </w:pPr>
    <w:rPr>
      <w:rFonts w:asciiTheme="minorHAnsi" w:hAnsiTheme="minorHAnsi" w:cstheme="minorBidi"/>
      <w:sz w:val="24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0B3D37"/>
    <w:pPr>
      <w:tabs>
        <w:tab w:val="right" w:leader="dot" w:pos="8607"/>
      </w:tabs>
      <w:ind w:leftChars="400" w:left="960"/>
    </w:pPr>
    <w:rPr>
      <w:rFonts w:asciiTheme="minorHAnsi" w:hAnsiTheme="minorHAnsi" w:cstheme="minorBidi"/>
      <w:sz w:val="24"/>
      <w:szCs w:val="22"/>
    </w:rPr>
  </w:style>
  <w:style w:type="character" w:customStyle="1" w:styleId="md-plain">
    <w:name w:val="md-plain"/>
    <w:basedOn w:val="a3"/>
    <w:rsid w:val="006A3812"/>
  </w:style>
  <w:style w:type="paragraph" w:customStyle="1" w:styleId="md-end-block">
    <w:name w:val="md-end-block"/>
    <w:basedOn w:val="a2"/>
    <w:rsid w:val="006A38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Plain Table 1"/>
    <w:basedOn w:val="a4"/>
    <w:uiPriority w:val="41"/>
    <w:rsid w:val="00B820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B820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4"/>
    <w:uiPriority w:val="46"/>
    <w:rsid w:val="002F34E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Normal (Web)"/>
    <w:basedOn w:val="a2"/>
    <w:uiPriority w:val="99"/>
    <w:unhideWhenUsed/>
    <w:rsid w:val="008B7E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-1">
    <w:name w:val="Grid Table 6 Colorful Accent 1"/>
    <w:basedOn w:val="a4"/>
    <w:uiPriority w:val="51"/>
    <w:rsid w:val="00855EA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7">
    <w:name w:val="Unresolved Mention"/>
    <w:basedOn w:val="a3"/>
    <w:rsid w:val="00D96B4A"/>
    <w:rPr>
      <w:color w:val="605E5C"/>
      <w:shd w:val="clear" w:color="auto" w:fill="E1DFDD"/>
    </w:rPr>
  </w:style>
  <w:style w:type="character" w:customStyle="1" w:styleId="50">
    <w:name w:val="标题 5 字符"/>
    <w:basedOn w:val="a3"/>
    <w:link w:val="5"/>
    <w:semiHidden/>
    <w:rsid w:val="006F48B1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2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CA801-AC8F-4374-B4B2-EE2616D4A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592</TotalTime>
  <Pages>27</Pages>
  <Words>885</Words>
  <Characters>5045</Characters>
  <Application>Microsoft Office Word</Application>
  <DocSecurity>0</DocSecurity>
  <Lines>42</Lines>
  <Paragraphs>11</Paragraphs>
  <ScaleCrop>false</ScaleCrop>
  <Company>CIMS</Company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炜 周</cp:lastModifiedBy>
  <cp:revision>375</cp:revision>
  <cp:lastPrinted>1899-12-31T16:00:00Z</cp:lastPrinted>
  <dcterms:created xsi:type="dcterms:W3CDTF">2017-03-03T00:02:00Z</dcterms:created>
  <dcterms:modified xsi:type="dcterms:W3CDTF">2023-12-14T07:17:00Z</dcterms:modified>
</cp:coreProperties>
</file>